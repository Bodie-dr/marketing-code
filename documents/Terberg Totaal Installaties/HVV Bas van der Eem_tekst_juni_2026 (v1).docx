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17C0C" w14:textId="77777777" w:rsidR="00A90613" w:rsidRPr="005E227D" w:rsidRDefault="006C6838" w:rsidP="00A90613">
      <w:pPr>
        <w:rPr>
          <w:rFonts w:ascii="Aptos" w:hAnsi="Aptos"/>
          <w:b/>
          <w:bCs/>
          <w:sz w:val="36"/>
          <w:szCs w:val="36"/>
        </w:rPr>
      </w:pPr>
      <w:r w:rsidRPr="005E227D">
        <w:rPr>
          <w:rFonts w:ascii="Aptos" w:hAnsi="Aptos"/>
          <w:b/>
          <w:bCs/>
          <w:sz w:val="36"/>
          <w:szCs w:val="36"/>
        </w:rPr>
        <w:t xml:space="preserve">TTI format </w:t>
      </w:r>
      <w:r w:rsidR="00982C80" w:rsidRPr="005E227D">
        <w:rPr>
          <w:rFonts w:ascii="Aptos" w:hAnsi="Aptos"/>
          <w:b/>
          <w:bCs/>
          <w:sz w:val="36"/>
          <w:szCs w:val="36"/>
        </w:rPr>
        <w:t>algemene post</w:t>
      </w:r>
      <w:r w:rsidR="00A90613" w:rsidRPr="005E227D">
        <w:rPr>
          <w:rFonts w:ascii="Aptos" w:hAnsi="Aptos"/>
          <w:b/>
          <w:bCs/>
          <w:sz w:val="36"/>
          <w:szCs w:val="36"/>
        </w:rPr>
        <w:t xml:space="preserve"> | </w:t>
      </w:r>
      <w:r w:rsidRPr="005E227D">
        <w:rPr>
          <w:rFonts w:ascii="Aptos" w:hAnsi="Aptos"/>
          <w:b/>
          <w:bCs/>
          <w:sz w:val="36"/>
          <w:szCs w:val="36"/>
        </w:rPr>
        <w:t>opzet</w:t>
      </w:r>
    </w:p>
    <w:p w14:paraId="7440ACA7" w14:textId="77777777" w:rsidR="003452CC" w:rsidRPr="005E227D" w:rsidRDefault="00A90613" w:rsidP="00A90613">
      <w:pPr>
        <w:rPr>
          <w:rFonts w:ascii="Aptos" w:hAnsi="Aptos"/>
          <w:i/>
          <w:iCs/>
        </w:rPr>
      </w:pPr>
      <w:r w:rsidRPr="005E227D">
        <w:rPr>
          <w:rFonts w:ascii="Aptos" w:hAnsi="Aptos"/>
        </w:rPr>
        <w:t xml:space="preserve">Opslaan als: </w:t>
      </w:r>
      <w:r w:rsidRPr="005E227D">
        <w:rPr>
          <w:rFonts w:ascii="Aptos" w:hAnsi="Aptos"/>
          <w:i/>
          <w:iCs/>
          <w:highlight w:val="yellow"/>
        </w:rPr>
        <w:t xml:space="preserve">onderwerp </w:t>
      </w:r>
      <w:r w:rsidRPr="005E227D">
        <w:rPr>
          <w:rFonts w:ascii="Aptos" w:hAnsi="Aptos"/>
          <w:i/>
          <w:iCs/>
        </w:rPr>
        <w:t>_tekst_</w:t>
      </w:r>
      <w:r w:rsidRPr="005E227D">
        <w:rPr>
          <w:rFonts w:ascii="Aptos" w:hAnsi="Aptos"/>
          <w:i/>
          <w:iCs/>
          <w:highlight w:val="yellow"/>
        </w:rPr>
        <w:t>maand+jaar</w:t>
      </w:r>
      <w:r w:rsidRPr="005E227D">
        <w:rPr>
          <w:rFonts w:ascii="Aptos" w:hAnsi="Aptos"/>
          <w:i/>
          <w:iCs/>
        </w:rPr>
        <w:t xml:space="preserve"> (versie </w:t>
      </w:r>
      <w:r w:rsidRPr="005E227D">
        <w:rPr>
          <w:rFonts w:ascii="Aptos" w:hAnsi="Aptos"/>
          <w:i/>
          <w:iCs/>
          <w:highlight w:val="yellow"/>
        </w:rPr>
        <w:t>X</w:t>
      </w:r>
      <w:r w:rsidRPr="005E227D">
        <w:rPr>
          <w:rFonts w:ascii="Aptos" w:hAnsi="Aptos"/>
          <w:i/>
          <w:iCs/>
        </w:rPr>
        <w:t>)</w:t>
      </w:r>
      <w:r w:rsidRPr="005E227D">
        <w:rPr>
          <w:rFonts w:ascii="Aptos" w:hAnsi="Aptos"/>
          <w:i/>
          <w:iCs/>
        </w:rPr>
        <w:tab/>
      </w:r>
    </w:p>
    <w:p w14:paraId="702C69C4" w14:textId="77777777" w:rsidR="00611F41" w:rsidRPr="005E227D" w:rsidRDefault="00611F41" w:rsidP="00611F41">
      <w:pPr>
        <w:pBdr>
          <w:top w:val="single" w:sz="4" w:space="1" w:color="auto"/>
          <w:left w:val="single" w:sz="4" w:space="4" w:color="auto"/>
          <w:bottom w:val="single" w:sz="4" w:space="1" w:color="auto"/>
          <w:right w:val="single" w:sz="4" w:space="4" w:color="auto"/>
        </w:pBdr>
        <w:rPr>
          <w:rFonts w:ascii="Aptos" w:hAnsi="Aptos"/>
        </w:rPr>
      </w:pPr>
      <w:r w:rsidRPr="005E227D">
        <w:rPr>
          <w:rFonts w:ascii="Aptos" w:hAnsi="Aptos"/>
          <w:b/>
          <w:bCs/>
        </w:rPr>
        <w:t>Bedrijf</w:t>
      </w:r>
      <w:r w:rsidRPr="005E227D">
        <w:rPr>
          <w:rFonts w:ascii="Aptos" w:hAnsi="Aptos"/>
        </w:rPr>
        <w:t>:</w:t>
      </w:r>
      <w:r w:rsidR="004666EA" w:rsidRPr="005E227D">
        <w:rPr>
          <w:rFonts w:ascii="Aptos" w:hAnsi="Aptos"/>
        </w:rPr>
        <w:t xml:space="preserve"> </w:t>
      </w:r>
      <w:r w:rsidR="00982C80" w:rsidRPr="005E227D">
        <w:rPr>
          <w:rFonts w:ascii="Aptos" w:hAnsi="Aptos"/>
        </w:rPr>
        <w:t>Terberg Totaal Installaties</w:t>
      </w:r>
    </w:p>
    <w:p w14:paraId="72E28201" w14:textId="6CEC6C74" w:rsidR="00A90613" w:rsidRPr="005E227D" w:rsidRDefault="00A90613" w:rsidP="00611F41">
      <w:pPr>
        <w:pBdr>
          <w:top w:val="single" w:sz="4" w:space="1" w:color="auto"/>
          <w:left w:val="single" w:sz="4" w:space="4" w:color="auto"/>
          <w:bottom w:val="single" w:sz="4" w:space="1" w:color="auto"/>
          <w:right w:val="single" w:sz="4" w:space="4" w:color="auto"/>
        </w:pBdr>
        <w:rPr>
          <w:rFonts w:ascii="Aptos" w:hAnsi="Aptos"/>
        </w:rPr>
      </w:pPr>
      <w:r w:rsidRPr="005E227D">
        <w:rPr>
          <w:rFonts w:ascii="Aptos" w:hAnsi="Aptos"/>
          <w:b/>
          <w:bCs/>
        </w:rPr>
        <w:t xml:space="preserve">Schrijver: </w:t>
      </w:r>
      <w:r w:rsidR="008D778D" w:rsidRPr="008D778D">
        <w:rPr>
          <w:rFonts w:ascii="Aptos" w:hAnsi="Aptos"/>
        </w:rPr>
        <w:t>Sydney Jansen</w:t>
      </w:r>
    </w:p>
    <w:p w14:paraId="76A25FAA" w14:textId="77777777" w:rsidR="00611F41" w:rsidRPr="005E227D" w:rsidRDefault="00611F41" w:rsidP="00611F41">
      <w:pPr>
        <w:rPr>
          <w:rFonts w:ascii="Aptos" w:hAnsi="Aptos"/>
        </w:rPr>
      </w:pPr>
    </w:p>
    <w:p w14:paraId="4E3CEDF9" w14:textId="7B04B6A2" w:rsidR="00611F41" w:rsidRPr="005E227D" w:rsidRDefault="00611F41" w:rsidP="00611F41">
      <w:pPr>
        <w:pBdr>
          <w:top w:val="single" w:sz="4" w:space="1" w:color="auto"/>
          <w:left w:val="single" w:sz="4" w:space="4" w:color="auto"/>
          <w:bottom w:val="single" w:sz="4" w:space="1" w:color="auto"/>
          <w:right w:val="single" w:sz="4" w:space="4" w:color="auto"/>
        </w:pBdr>
        <w:rPr>
          <w:rFonts w:ascii="Aptos" w:hAnsi="Aptos"/>
        </w:rPr>
      </w:pPr>
      <w:commentRangeStart w:id="0"/>
      <w:r w:rsidRPr="005E227D">
        <w:rPr>
          <w:rFonts w:ascii="Aptos" w:hAnsi="Aptos"/>
          <w:b/>
          <w:bCs/>
        </w:rPr>
        <w:t xml:space="preserve">Aanleiding: </w:t>
      </w:r>
      <w:r w:rsidR="008D778D" w:rsidRPr="008D778D">
        <w:rPr>
          <w:rFonts w:ascii="Aptos" w:hAnsi="Aptos"/>
        </w:rPr>
        <w:t>Bas van der Eem is BIM-coördinator in Rotterdam. Hij begon als modelleur en groeide door in zijn rol. Een mooi verhaal om te laten zien aan de buitenwereld.</w:t>
      </w:r>
    </w:p>
    <w:p w14:paraId="128254FB" w14:textId="59549768" w:rsidR="00611F41" w:rsidRPr="005E227D" w:rsidRDefault="00611F41" w:rsidP="00611F41">
      <w:pPr>
        <w:pBdr>
          <w:top w:val="single" w:sz="4" w:space="1" w:color="auto"/>
          <w:left w:val="single" w:sz="4" w:space="4" w:color="auto"/>
          <w:bottom w:val="single" w:sz="4" w:space="1" w:color="auto"/>
          <w:right w:val="single" w:sz="4" w:space="4" w:color="auto"/>
        </w:pBdr>
        <w:rPr>
          <w:rFonts w:ascii="Aptos" w:hAnsi="Aptos"/>
        </w:rPr>
      </w:pPr>
      <w:r w:rsidRPr="005E227D">
        <w:rPr>
          <w:rFonts w:ascii="Aptos" w:hAnsi="Aptos"/>
          <w:b/>
          <w:bCs/>
        </w:rPr>
        <w:t>Insteek:</w:t>
      </w:r>
      <w:r w:rsidR="004666EA" w:rsidRPr="005E227D">
        <w:rPr>
          <w:rFonts w:ascii="Aptos" w:hAnsi="Aptos"/>
          <w:b/>
          <w:bCs/>
        </w:rPr>
        <w:t xml:space="preserve"> </w:t>
      </w:r>
      <w:r w:rsidR="008D778D" w:rsidRPr="008D778D">
        <w:rPr>
          <w:rFonts w:ascii="Aptos" w:hAnsi="Aptos"/>
        </w:rPr>
        <w:t>Het verhaal van &gt; Bas vertelt over zijn werkervaring van de afgelopen 6 jaar bij Terberg Totaal Installaties Rotterdam. We koppelen de vacature voor BIM Coördinator Utrecht aan zijn verhaal</w:t>
      </w:r>
      <w:r w:rsidR="00C174BE">
        <w:rPr>
          <w:rFonts w:ascii="Aptos" w:hAnsi="Aptos"/>
        </w:rPr>
        <w:t xml:space="preserve"> </w:t>
      </w:r>
      <w:r w:rsidR="00B204A8">
        <w:rPr>
          <w:rFonts w:ascii="Aptos" w:hAnsi="Aptos"/>
        </w:rPr>
        <w:t>met</w:t>
      </w:r>
      <w:r w:rsidR="008D778D" w:rsidRPr="008D778D">
        <w:rPr>
          <w:rFonts w:ascii="Aptos" w:hAnsi="Aptos"/>
        </w:rPr>
        <w:t xml:space="preserve"> (hopelijk) </w:t>
      </w:r>
      <w:r w:rsidR="00B204A8">
        <w:rPr>
          <w:rFonts w:ascii="Aptos" w:hAnsi="Aptos"/>
        </w:rPr>
        <w:t xml:space="preserve">als resultaat om </w:t>
      </w:r>
      <w:r w:rsidR="008D778D" w:rsidRPr="008D778D">
        <w:rPr>
          <w:rFonts w:ascii="Aptos" w:hAnsi="Aptos"/>
        </w:rPr>
        <w:t>mensen hiermee te enthousiasmeren.</w:t>
      </w:r>
    </w:p>
    <w:p w14:paraId="64681DBE" w14:textId="76367C7F" w:rsidR="005E227D" w:rsidRPr="008D778D" w:rsidRDefault="00611F41" w:rsidP="00611F41">
      <w:pPr>
        <w:pBdr>
          <w:top w:val="single" w:sz="4" w:space="1" w:color="auto"/>
          <w:left w:val="single" w:sz="4" w:space="4" w:color="auto"/>
          <w:bottom w:val="single" w:sz="4" w:space="1" w:color="auto"/>
          <w:right w:val="single" w:sz="4" w:space="4" w:color="auto"/>
        </w:pBdr>
        <w:rPr>
          <w:rFonts w:ascii="Aptos" w:hAnsi="Aptos"/>
          <w:b/>
          <w:bCs/>
        </w:rPr>
      </w:pPr>
      <w:r w:rsidRPr="005E227D">
        <w:rPr>
          <w:rFonts w:ascii="Aptos" w:hAnsi="Aptos"/>
          <w:b/>
          <w:bCs/>
        </w:rPr>
        <w:t>Doelgroep:</w:t>
      </w:r>
      <w:r w:rsidR="004666EA" w:rsidRPr="005E227D">
        <w:rPr>
          <w:rFonts w:ascii="Aptos" w:hAnsi="Aptos"/>
          <w:b/>
          <w:bCs/>
        </w:rPr>
        <w:t xml:space="preserve"> </w:t>
      </w:r>
      <w:r w:rsidR="008D778D">
        <w:rPr>
          <w:rFonts w:ascii="Aptos" w:hAnsi="Aptos"/>
        </w:rPr>
        <w:t>Huidige collega’s, potentiële medewerkers (met een focus op BIM-coördinatoren).</w:t>
      </w:r>
    </w:p>
    <w:p w14:paraId="0949DBF1" w14:textId="77777777" w:rsidR="005E227D" w:rsidRDefault="00611F41" w:rsidP="00611F41">
      <w:pPr>
        <w:pBdr>
          <w:top w:val="single" w:sz="4" w:space="1" w:color="auto"/>
          <w:left w:val="single" w:sz="4" w:space="4" w:color="auto"/>
          <w:bottom w:val="single" w:sz="4" w:space="1" w:color="auto"/>
          <w:right w:val="single" w:sz="4" w:space="4" w:color="auto"/>
        </w:pBdr>
        <w:rPr>
          <w:rFonts w:ascii="Aptos" w:hAnsi="Aptos"/>
        </w:rPr>
      </w:pPr>
      <w:r w:rsidRPr="005E227D">
        <w:rPr>
          <w:rFonts w:ascii="Aptos" w:hAnsi="Aptos"/>
          <w:b/>
          <w:bCs/>
        </w:rPr>
        <w:t xml:space="preserve">Kernwaarden: </w:t>
      </w:r>
      <w:bookmarkStart w:id="1" w:name="_Hlk214876009"/>
      <w:r w:rsidR="005E227D" w:rsidRPr="005E227D">
        <w:rPr>
          <w:rFonts w:ascii="Aptos" w:hAnsi="Aptos"/>
        </w:rPr>
        <w:t xml:space="preserve">Betrokken, </w:t>
      </w:r>
      <w:r w:rsidR="005E227D" w:rsidRPr="00FB196A">
        <w:rPr>
          <w:rFonts w:ascii="Aptos" w:hAnsi="Aptos"/>
          <w:u w:val="single"/>
        </w:rPr>
        <w:t>vakbekwaam</w:t>
      </w:r>
      <w:r w:rsidR="005E227D" w:rsidRPr="005E227D">
        <w:rPr>
          <w:rFonts w:ascii="Aptos" w:hAnsi="Aptos"/>
        </w:rPr>
        <w:t>, ondernemend, betrouwbaar, vooruitstrevend.</w:t>
      </w:r>
    </w:p>
    <w:p w14:paraId="71875ED3" w14:textId="77777777" w:rsidR="00611F41" w:rsidRPr="005E227D" w:rsidRDefault="005E227D" w:rsidP="00611F41">
      <w:pPr>
        <w:pBdr>
          <w:top w:val="single" w:sz="4" w:space="1" w:color="auto"/>
          <w:left w:val="single" w:sz="4" w:space="4" w:color="auto"/>
          <w:bottom w:val="single" w:sz="4" w:space="1" w:color="auto"/>
          <w:right w:val="single" w:sz="4" w:space="4" w:color="auto"/>
        </w:pBdr>
        <w:rPr>
          <w:rFonts w:ascii="Aptos" w:hAnsi="Aptos"/>
          <w:i/>
          <w:iCs/>
        </w:rPr>
      </w:pPr>
      <w:r w:rsidRPr="005E227D">
        <w:rPr>
          <w:rFonts w:ascii="Aptos" w:hAnsi="Aptos"/>
          <w:i/>
          <w:iCs/>
        </w:rPr>
        <w:t xml:space="preserve">(Onderstreep welke van toepassing is).  </w:t>
      </w:r>
    </w:p>
    <w:bookmarkEnd w:id="1"/>
    <w:p w14:paraId="714DC048" w14:textId="6B3EF0CC" w:rsidR="004666EA" w:rsidRPr="005E227D" w:rsidRDefault="004666EA" w:rsidP="00611F41">
      <w:pPr>
        <w:pBdr>
          <w:top w:val="single" w:sz="4" w:space="1" w:color="auto"/>
          <w:left w:val="single" w:sz="4" w:space="4" w:color="auto"/>
          <w:bottom w:val="single" w:sz="4" w:space="1" w:color="auto"/>
          <w:right w:val="single" w:sz="4" w:space="4" w:color="auto"/>
        </w:pBdr>
        <w:rPr>
          <w:rFonts w:ascii="Aptos" w:hAnsi="Aptos"/>
        </w:rPr>
      </w:pPr>
      <w:r w:rsidRPr="005E227D">
        <w:rPr>
          <w:rFonts w:ascii="Aptos" w:hAnsi="Aptos"/>
          <w:b/>
          <w:bCs/>
        </w:rPr>
        <w:t xml:space="preserve">Opmerkingen: </w:t>
      </w:r>
      <w:r w:rsidR="008D778D" w:rsidRPr="008D778D">
        <w:rPr>
          <w:rFonts w:ascii="Aptos" w:hAnsi="Aptos"/>
        </w:rPr>
        <w:t>Vacature:</w:t>
      </w:r>
      <w:r w:rsidR="008D778D">
        <w:rPr>
          <w:rFonts w:ascii="Aptos" w:hAnsi="Aptos"/>
          <w:b/>
          <w:bCs/>
        </w:rPr>
        <w:t xml:space="preserve"> </w:t>
      </w:r>
      <w:hyperlink r:id="rId8" w:history="1">
        <w:r w:rsidR="008D778D" w:rsidRPr="008D778D">
          <w:rPr>
            <w:rStyle w:val="Hyperlink"/>
            <w:rFonts w:ascii="Aptos" w:hAnsi="Aptos"/>
            <w:b/>
            <w:bCs/>
          </w:rPr>
          <w:t>BIM Coördinator Werktuigkunde | Terberg Totaal Installaties</w:t>
        </w:r>
      </w:hyperlink>
    </w:p>
    <w:p w14:paraId="4ED67F45" w14:textId="77777777" w:rsidR="00611F41" w:rsidRPr="005E227D" w:rsidRDefault="00611F41" w:rsidP="00611F41">
      <w:pPr>
        <w:rPr>
          <w:rFonts w:ascii="Aptos" w:hAnsi="Aptos"/>
          <w:b/>
          <w:bCs/>
        </w:rPr>
      </w:pPr>
    </w:p>
    <w:tbl>
      <w:tblPr>
        <w:tblStyle w:val="Tabelraster"/>
        <w:tblW w:w="9322" w:type="dxa"/>
        <w:tblInd w:w="-113" w:type="dxa"/>
        <w:tblLook w:val="04A0" w:firstRow="1" w:lastRow="0" w:firstColumn="1" w:lastColumn="0" w:noHBand="0" w:noVBand="1"/>
      </w:tblPr>
      <w:tblGrid>
        <w:gridCol w:w="9322"/>
      </w:tblGrid>
      <w:tr w:rsidR="00E916A5" w:rsidRPr="005E227D" w14:paraId="665EC329" w14:textId="77777777" w:rsidTr="005E227D">
        <w:tc>
          <w:tcPr>
            <w:tcW w:w="9322" w:type="dxa"/>
          </w:tcPr>
          <w:p w14:paraId="15DD5050" w14:textId="77777777" w:rsidR="00E916A5" w:rsidRPr="005E227D" w:rsidRDefault="005E227D" w:rsidP="00FE7D2F">
            <w:pPr>
              <w:rPr>
                <w:rFonts w:ascii="Aptos" w:hAnsi="Aptos"/>
                <w:b/>
                <w:bCs/>
              </w:rPr>
            </w:pPr>
            <w:r>
              <w:rPr>
                <w:rFonts w:ascii="Aptos" w:hAnsi="Aptos"/>
                <w:b/>
                <w:bCs/>
              </w:rPr>
              <w:t>Basis o</w:t>
            </w:r>
            <w:r w:rsidR="00E916A5" w:rsidRPr="005E227D">
              <w:rPr>
                <w:rFonts w:ascii="Aptos" w:hAnsi="Aptos"/>
                <w:b/>
                <w:bCs/>
              </w:rPr>
              <w:t>pbouw post</w:t>
            </w:r>
          </w:p>
        </w:tc>
      </w:tr>
      <w:tr w:rsidR="00E916A5" w:rsidRPr="005E227D" w14:paraId="2F784C8C" w14:textId="77777777" w:rsidTr="005E227D">
        <w:tc>
          <w:tcPr>
            <w:tcW w:w="9322" w:type="dxa"/>
          </w:tcPr>
          <w:p w14:paraId="5C71DB47" w14:textId="77777777" w:rsidR="00E916A5" w:rsidRPr="00296B58" w:rsidRDefault="00AA7E36" w:rsidP="00FE7D2F">
            <w:pPr>
              <w:rPr>
                <w:rFonts w:ascii="Aptos" w:hAnsi="Aptos"/>
                <w:b/>
                <w:bCs/>
              </w:rPr>
            </w:pPr>
            <w:r w:rsidRPr="00296B58">
              <w:rPr>
                <w:rFonts w:ascii="Aptos" w:hAnsi="Aptos"/>
                <w:b/>
                <w:bCs/>
              </w:rPr>
              <w:t>Introductie zin/attention grabber</w:t>
            </w:r>
            <w:r w:rsidR="005E227D" w:rsidRPr="00296B58">
              <w:rPr>
                <w:rFonts w:ascii="Aptos" w:hAnsi="Aptos"/>
                <w:b/>
                <w:bCs/>
              </w:rPr>
              <w:t xml:space="preserve"> + emoji</w:t>
            </w:r>
          </w:p>
          <w:p w14:paraId="16F61567" w14:textId="77777777" w:rsidR="00AA7E36" w:rsidRPr="005E227D" w:rsidRDefault="00AA7E36" w:rsidP="00FE7D2F">
            <w:pPr>
              <w:rPr>
                <w:rFonts w:ascii="Aptos" w:hAnsi="Aptos"/>
              </w:rPr>
            </w:pPr>
          </w:p>
          <w:p w14:paraId="799FC564" w14:textId="77777777" w:rsidR="00AA7E36" w:rsidRDefault="00AA7E36" w:rsidP="00FE7D2F">
            <w:pPr>
              <w:rPr>
                <w:rFonts w:ascii="Aptos" w:hAnsi="Aptos"/>
              </w:rPr>
            </w:pPr>
            <w:r w:rsidRPr="005E227D">
              <w:rPr>
                <w:rFonts w:ascii="Aptos" w:hAnsi="Aptos"/>
              </w:rPr>
              <w:t>Uitleg over inhoud van de post</w:t>
            </w:r>
          </w:p>
          <w:p w14:paraId="01647748" w14:textId="77777777" w:rsidR="005E227D" w:rsidRDefault="005E227D" w:rsidP="00FE7D2F">
            <w:pPr>
              <w:rPr>
                <w:rFonts w:ascii="Aptos" w:hAnsi="Aptos"/>
              </w:rPr>
            </w:pPr>
          </w:p>
          <w:p w14:paraId="0640B2A4" w14:textId="77777777" w:rsidR="005E227D" w:rsidRDefault="005E227D" w:rsidP="00FE7D2F">
            <w:pPr>
              <w:rPr>
                <w:rFonts w:ascii="Aptos" w:hAnsi="Aptos"/>
              </w:rPr>
            </w:pPr>
            <w:r>
              <w:rPr>
                <w:rFonts w:ascii="Aptos" w:hAnsi="Aptos"/>
              </w:rPr>
              <w:t>Opsomming:</w:t>
            </w:r>
          </w:p>
          <w:p w14:paraId="7B11FADE" w14:textId="77777777" w:rsidR="005E227D" w:rsidRPr="005E227D" w:rsidRDefault="005E227D" w:rsidP="00FE7D2F">
            <w:pPr>
              <w:rPr>
                <w:rFonts w:ascii="Aptos" w:hAnsi="Aptos"/>
              </w:rPr>
            </w:pPr>
            <w:r w:rsidRPr="005E227D">
              <w:rPr>
                <w:rFonts w:ascii="Segoe UI Emoji" w:hAnsi="Segoe UI Emoji" w:cs="Segoe UI Emoji"/>
              </w:rPr>
              <w:t>🔹</w:t>
            </w:r>
            <w:r>
              <w:rPr>
                <w:rFonts w:ascii="Segoe UI Emoji" w:hAnsi="Segoe UI Emoji" w:cs="Segoe UI Emoji"/>
              </w:rPr>
              <w:br/>
            </w:r>
            <w:r w:rsidRPr="005E227D">
              <w:rPr>
                <w:rFonts w:ascii="Segoe UI Emoji" w:hAnsi="Segoe UI Emoji" w:cs="Segoe UI Emoji"/>
              </w:rPr>
              <w:t>🔹</w:t>
            </w:r>
            <w:r>
              <w:rPr>
                <w:rFonts w:ascii="Segoe UI Emoji" w:hAnsi="Segoe UI Emoji" w:cs="Segoe UI Emoji"/>
              </w:rPr>
              <w:br/>
            </w:r>
            <w:r w:rsidRPr="005E227D">
              <w:rPr>
                <w:rFonts w:ascii="Segoe UI Emoji" w:hAnsi="Segoe UI Emoji" w:cs="Segoe UI Emoji"/>
              </w:rPr>
              <w:t>🔹</w:t>
            </w:r>
          </w:p>
          <w:p w14:paraId="7BD2124F" w14:textId="77777777" w:rsidR="00AA7E36" w:rsidRPr="005E227D" w:rsidRDefault="00AA7E36" w:rsidP="00FE7D2F">
            <w:pPr>
              <w:rPr>
                <w:rFonts w:ascii="Aptos" w:hAnsi="Aptos"/>
              </w:rPr>
            </w:pPr>
          </w:p>
          <w:p w14:paraId="451564CC" w14:textId="77777777" w:rsidR="00AA7E36" w:rsidRPr="005E227D" w:rsidRDefault="00AA7E36" w:rsidP="00FE7D2F">
            <w:pPr>
              <w:rPr>
                <w:rFonts w:ascii="Aptos" w:hAnsi="Aptos"/>
              </w:rPr>
            </w:pPr>
            <w:r w:rsidRPr="005E227D">
              <w:rPr>
                <w:rFonts w:ascii="Aptos" w:hAnsi="Aptos"/>
              </w:rPr>
              <w:t>Afsluitende zin/call to action</w:t>
            </w:r>
            <w:r w:rsidR="005E227D">
              <w:rPr>
                <w:rFonts w:ascii="Aptos" w:hAnsi="Aptos"/>
              </w:rPr>
              <w:t xml:space="preserve"> + emoji</w:t>
            </w:r>
          </w:p>
          <w:p w14:paraId="60C8C8F0" w14:textId="77777777" w:rsidR="00AA7E36" w:rsidRPr="005E227D" w:rsidRDefault="00AA7E36" w:rsidP="00FE7D2F">
            <w:pPr>
              <w:rPr>
                <w:rFonts w:ascii="Aptos" w:hAnsi="Aptos"/>
              </w:rPr>
            </w:pPr>
          </w:p>
          <w:p w14:paraId="11D18F6F" w14:textId="77777777" w:rsidR="00E916A5" w:rsidRPr="005E227D" w:rsidRDefault="00AA7E36" w:rsidP="00FE7D2F">
            <w:pPr>
              <w:rPr>
                <w:rFonts w:ascii="Aptos" w:hAnsi="Aptos"/>
              </w:rPr>
            </w:pPr>
            <w:r w:rsidRPr="005E227D">
              <w:rPr>
                <w:rFonts w:ascii="Aptos" w:hAnsi="Aptos"/>
              </w:rPr>
              <w:t>#</w:t>
            </w:r>
          </w:p>
        </w:tc>
      </w:tr>
    </w:tbl>
    <w:commentRangeEnd w:id="0"/>
    <w:p w14:paraId="351D6BAE" w14:textId="77777777" w:rsidR="00E916A5" w:rsidRPr="005E227D" w:rsidRDefault="00883BD0" w:rsidP="00611F41">
      <w:pPr>
        <w:rPr>
          <w:rFonts w:ascii="Aptos" w:hAnsi="Aptos"/>
          <w:b/>
          <w:bCs/>
        </w:rPr>
      </w:pPr>
      <w:r w:rsidRPr="005E227D">
        <w:rPr>
          <w:rStyle w:val="Verwijzingopmerking"/>
          <w:rFonts w:ascii="Aptos" w:hAnsi="Aptos"/>
          <w:b/>
          <w:bCs/>
          <w:sz w:val="22"/>
          <w:szCs w:val="22"/>
        </w:rPr>
        <w:commentReference w:id="0"/>
      </w:r>
    </w:p>
    <w:p w14:paraId="44B8BD5D" w14:textId="77777777" w:rsidR="00E916A5" w:rsidRDefault="00E916A5" w:rsidP="00611F41">
      <w:pPr>
        <w:rPr>
          <w:rFonts w:ascii="Aptos" w:hAnsi="Aptos"/>
          <w:b/>
          <w:bCs/>
        </w:rPr>
      </w:pPr>
    </w:p>
    <w:p w14:paraId="7E4579BD" w14:textId="77777777" w:rsidR="005E227D" w:rsidRDefault="005E227D" w:rsidP="00611F41">
      <w:pPr>
        <w:rPr>
          <w:rFonts w:ascii="Aptos" w:hAnsi="Aptos"/>
          <w:b/>
          <w:bCs/>
        </w:rPr>
      </w:pPr>
    </w:p>
    <w:p w14:paraId="4A5C4983" w14:textId="77777777" w:rsidR="005E227D" w:rsidRDefault="005E227D" w:rsidP="00611F41">
      <w:pPr>
        <w:rPr>
          <w:rFonts w:ascii="Aptos" w:hAnsi="Aptos"/>
          <w:b/>
          <w:bCs/>
        </w:rPr>
      </w:pPr>
    </w:p>
    <w:p w14:paraId="517CF830" w14:textId="77777777" w:rsidR="005E227D" w:rsidRDefault="005E227D" w:rsidP="00611F41">
      <w:pPr>
        <w:rPr>
          <w:rFonts w:ascii="Aptos" w:hAnsi="Aptos"/>
          <w:b/>
          <w:bCs/>
        </w:rPr>
      </w:pPr>
    </w:p>
    <w:p w14:paraId="424A1BDC" w14:textId="77777777" w:rsidR="005E227D" w:rsidRDefault="005E227D" w:rsidP="00611F41">
      <w:pPr>
        <w:rPr>
          <w:rFonts w:ascii="Aptos" w:hAnsi="Aptos"/>
          <w:b/>
          <w:bCs/>
        </w:rPr>
      </w:pPr>
    </w:p>
    <w:p w14:paraId="301B9945" w14:textId="77777777" w:rsidR="005E227D" w:rsidRDefault="005E227D" w:rsidP="00611F41">
      <w:pPr>
        <w:rPr>
          <w:rFonts w:ascii="Aptos" w:hAnsi="Aptos"/>
          <w:b/>
          <w:bCs/>
        </w:rPr>
      </w:pPr>
    </w:p>
    <w:p w14:paraId="2DD3B772" w14:textId="77777777" w:rsidR="005E227D" w:rsidRDefault="005E227D" w:rsidP="00611F41">
      <w:pPr>
        <w:rPr>
          <w:rFonts w:ascii="Aptos" w:hAnsi="Aptos"/>
          <w:b/>
          <w:bCs/>
        </w:rPr>
      </w:pPr>
    </w:p>
    <w:p w14:paraId="2E315FEA" w14:textId="77777777" w:rsidR="005E227D" w:rsidRPr="005E227D" w:rsidRDefault="005E227D" w:rsidP="00611F41">
      <w:pPr>
        <w:rPr>
          <w:rFonts w:ascii="Aptos" w:hAnsi="Aptos"/>
          <w:b/>
          <w:bCs/>
        </w:rPr>
      </w:pPr>
    </w:p>
    <w:tbl>
      <w:tblPr>
        <w:tblStyle w:val="Tabelraster"/>
        <w:tblW w:w="0" w:type="auto"/>
        <w:tblLook w:val="04A0" w:firstRow="1" w:lastRow="0" w:firstColumn="1" w:lastColumn="0" w:noHBand="0" w:noVBand="1"/>
      </w:tblPr>
      <w:tblGrid>
        <w:gridCol w:w="9062"/>
      </w:tblGrid>
      <w:tr w:rsidR="00EC2284" w:rsidRPr="00C4756F" w14:paraId="2F9CE200" w14:textId="77777777" w:rsidTr="005C543C">
        <w:tc>
          <w:tcPr>
            <w:tcW w:w="9062" w:type="dxa"/>
          </w:tcPr>
          <w:p w14:paraId="37396322" w14:textId="77777777" w:rsidR="00EC2284" w:rsidRPr="00C4756F" w:rsidRDefault="00EC2284" w:rsidP="005C543C">
            <w:pPr>
              <w:rPr>
                <w:rFonts w:ascii="Aptos" w:hAnsi="Aptos"/>
                <w:b/>
                <w:bCs/>
              </w:rPr>
            </w:pPr>
            <w:r w:rsidRPr="00C4756F">
              <w:rPr>
                <w:rFonts w:ascii="Aptos" w:hAnsi="Aptos"/>
                <w:b/>
                <w:bCs/>
              </w:rPr>
              <w:t xml:space="preserve">Kanaal: </w:t>
            </w:r>
            <w:r w:rsidRPr="00C4756F">
              <w:rPr>
                <w:rFonts w:ascii="Aptos" w:hAnsi="Aptos"/>
              </w:rPr>
              <w:t>LinkedIn</w:t>
            </w:r>
          </w:p>
        </w:tc>
      </w:tr>
      <w:tr w:rsidR="00EC2284" w:rsidRPr="00C4756F" w14:paraId="5A4A8F5A" w14:textId="77777777" w:rsidTr="005C543C">
        <w:tc>
          <w:tcPr>
            <w:tcW w:w="9062" w:type="dxa"/>
          </w:tcPr>
          <w:p w14:paraId="04F79F34" w14:textId="390B27B7" w:rsidR="00470A37" w:rsidRDefault="00470A37" w:rsidP="00470A37">
            <w:pPr>
              <w:rPr>
                <w:rFonts w:ascii="Segoe UI Emoji" w:hAnsi="Segoe UI Emoji" w:cs="Segoe UI Emoji"/>
                <w:b/>
                <w:bCs/>
              </w:rPr>
            </w:pPr>
            <w:r w:rsidRPr="00470A37">
              <w:rPr>
                <w:rFonts w:ascii="Aptos" w:hAnsi="Aptos"/>
                <w:b/>
                <w:bCs/>
              </w:rPr>
              <w:t xml:space="preserve">Samen bouwen aan BIM en installatietechniek: Bas van der Eem </w:t>
            </w:r>
            <w:r w:rsidRPr="00470A37">
              <w:rPr>
                <w:rFonts w:ascii="Segoe UI Emoji" w:hAnsi="Segoe UI Emoji" w:cs="Segoe UI Emoji"/>
                <w:b/>
                <w:bCs/>
              </w:rPr>
              <w:t>📐</w:t>
            </w:r>
          </w:p>
          <w:p w14:paraId="3039F304" w14:textId="77777777" w:rsidR="00470A37" w:rsidRPr="00470A37" w:rsidRDefault="00470A37" w:rsidP="00470A37">
            <w:pPr>
              <w:rPr>
                <w:rFonts w:ascii="Aptos" w:hAnsi="Aptos"/>
              </w:rPr>
            </w:pPr>
          </w:p>
          <w:p w14:paraId="2AA336A7" w14:textId="3F9E0A15" w:rsidR="00470A37" w:rsidRDefault="00470A37" w:rsidP="00470A37">
            <w:pPr>
              <w:rPr>
                <w:rFonts w:ascii="Aptos" w:hAnsi="Aptos"/>
              </w:rPr>
            </w:pPr>
            <w:r w:rsidRPr="00470A37">
              <w:rPr>
                <w:rFonts w:ascii="Aptos" w:hAnsi="Aptos"/>
              </w:rPr>
              <w:t xml:space="preserve">Toen Bas van der Eem zes jaar geleden begon als </w:t>
            </w:r>
            <w:r w:rsidR="001C42B1">
              <w:rPr>
                <w:rFonts w:ascii="Aptos" w:hAnsi="Aptos"/>
              </w:rPr>
              <w:t>M</w:t>
            </w:r>
            <w:r w:rsidRPr="00470A37">
              <w:rPr>
                <w:rFonts w:ascii="Aptos" w:hAnsi="Aptos"/>
              </w:rPr>
              <w:t xml:space="preserve">odelleur </w:t>
            </w:r>
            <w:r w:rsidR="001C42B1">
              <w:rPr>
                <w:rFonts w:ascii="Aptos" w:hAnsi="Aptos"/>
              </w:rPr>
              <w:t>W</w:t>
            </w:r>
            <w:r w:rsidRPr="00470A37">
              <w:rPr>
                <w:rFonts w:ascii="Aptos" w:hAnsi="Aptos"/>
              </w:rPr>
              <w:t>erktuigkunde, lag zijn focus op één ding: beter worden in het vak.</w:t>
            </w:r>
          </w:p>
          <w:p w14:paraId="5EE2B8B6" w14:textId="77777777" w:rsidR="00470A37" w:rsidRPr="00470A37" w:rsidRDefault="00470A37" w:rsidP="00470A37">
            <w:pPr>
              <w:rPr>
                <w:rFonts w:ascii="Aptos" w:hAnsi="Aptos"/>
              </w:rPr>
            </w:pPr>
          </w:p>
          <w:p w14:paraId="52747750" w14:textId="77777777" w:rsidR="00470A37" w:rsidRDefault="00470A37" w:rsidP="00470A37">
            <w:pPr>
              <w:rPr>
                <w:rFonts w:ascii="Aptos" w:hAnsi="Aptos"/>
              </w:rPr>
            </w:pPr>
            <w:r w:rsidRPr="00470A37">
              <w:rPr>
                <w:rFonts w:ascii="Aptos" w:hAnsi="Aptos"/>
              </w:rPr>
              <w:t>Via een uitstap richting engineering en werkvoorbereiding kwam hij uiteindelijk weer terug bij waar zijn kracht ligt: modelleren. Vanaf daar bouwde hij verder. Inmiddels is hij doorgegroeid tot BIM</w:t>
            </w:r>
            <w:r w:rsidRPr="00470A37">
              <w:rPr>
                <w:rFonts w:ascii="Aptos" w:hAnsi="Aptos"/>
              </w:rPr>
              <w:noBreakHyphen/>
              <w:t>coördinator bij Terberg Totaal Installaties Rotterdam.</w:t>
            </w:r>
          </w:p>
          <w:p w14:paraId="1B8ED1C2" w14:textId="77777777" w:rsidR="00470A37" w:rsidRPr="00470A37" w:rsidRDefault="00470A37" w:rsidP="00470A37">
            <w:pPr>
              <w:rPr>
                <w:rFonts w:ascii="Aptos" w:hAnsi="Aptos"/>
              </w:rPr>
            </w:pPr>
          </w:p>
          <w:p w14:paraId="59121F50" w14:textId="77777777" w:rsidR="00470A37" w:rsidRDefault="00470A37" w:rsidP="00470A37">
            <w:pPr>
              <w:rPr>
                <w:rFonts w:ascii="Aptos" w:hAnsi="Aptos"/>
              </w:rPr>
            </w:pPr>
            <w:r w:rsidRPr="00470A37">
              <w:rPr>
                <w:rFonts w:ascii="Aptos" w:hAnsi="Aptos"/>
              </w:rPr>
              <w:t>In die rol is geen dag hetzelfde. Hij stuurt de elektrotechnische en werktuigkundige modelleurs aan, houdt overzicht op de planning en schakelt veel met projectleiders. “Ik bewaak de planning en zorg dat alles technisch klopt voordat het naar buiten gaat. Ik beheer templates, voer verbeteringen door en controleer tekeningen voordat ze de deur uitgaan.”</w:t>
            </w:r>
          </w:p>
          <w:p w14:paraId="320D69A8" w14:textId="77777777" w:rsidR="00470A37" w:rsidRPr="00470A37" w:rsidRDefault="00470A37" w:rsidP="00470A37">
            <w:pPr>
              <w:rPr>
                <w:rFonts w:ascii="Aptos" w:hAnsi="Aptos"/>
              </w:rPr>
            </w:pPr>
          </w:p>
          <w:p w14:paraId="27482571" w14:textId="1F019D57" w:rsidR="00470A37" w:rsidRDefault="00470A37" w:rsidP="00470A37">
            <w:pPr>
              <w:rPr>
                <w:rFonts w:ascii="Aptos" w:hAnsi="Aptos"/>
              </w:rPr>
            </w:pPr>
            <w:r w:rsidRPr="00470A37">
              <w:rPr>
                <w:rFonts w:ascii="Aptos" w:hAnsi="Aptos"/>
              </w:rPr>
              <w:t>Aan het begin van projecten zet hij modellen op, checkt hij de BIM</w:t>
            </w:r>
            <w:r w:rsidRPr="00470A37">
              <w:rPr>
                <w:rFonts w:ascii="Aptos" w:hAnsi="Aptos"/>
              </w:rPr>
              <w:noBreakHyphen/>
              <w:t>afspraken en verdeelt hij de clashcontroles. Ondertussen sluit hij aan bij overleggen en springt hij bij waar nodig. “Ik zet modellen op, check de BIM</w:t>
            </w:r>
            <w:r w:rsidRPr="00470A37">
              <w:rPr>
                <w:rFonts w:ascii="Aptos" w:hAnsi="Aptos"/>
              </w:rPr>
              <w:noBreakHyphen/>
              <w:t>afspraken en verdeel de clashcontroles. En als het nodig is, modelleer ik zelf mee</w:t>
            </w:r>
            <w:r>
              <w:rPr>
                <w:rFonts w:ascii="Aptos" w:hAnsi="Aptos"/>
              </w:rPr>
              <w:t>,</w:t>
            </w:r>
            <w:r w:rsidRPr="00470A37">
              <w:rPr>
                <w:rFonts w:ascii="Aptos" w:hAnsi="Aptos"/>
              </w:rPr>
              <w:t xml:space="preserve"> dat vind ik nog steeds leuk om te doen.”</w:t>
            </w:r>
          </w:p>
          <w:p w14:paraId="7608D2BB" w14:textId="77777777" w:rsidR="00470A37" w:rsidRPr="00470A37" w:rsidRDefault="00470A37" w:rsidP="00470A37">
            <w:pPr>
              <w:rPr>
                <w:rFonts w:ascii="Aptos" w:hAnsi="Aptos"/>
              </w:rPr>
            </w:pPr>
          </w:p>
          <w:p w14:paraId="15D130AD" w14:textId="77777777" w:rsidR="00470A37" w:rsidRDefault="00470A37" w:rsidP="00470A37">
            <w:pPr>
              <w:rPr>
                <w:rFonts w:ascii="Aptos" w:hAnsi="Aptos"/>
              </w:rPr>
            </w:pPr>
            <w:r w:rsidRPr="00470A37">
              <w:rPr>
                <w:rFonts w:ascii="Aptos" w:hAnsi="Aptos"/>
              </w:rPr>
              <w:t>Wat zijn werk interessant maakt, is de combinatie. “Naast coördineren blijf je ook betrokken bij de techniek.” Precies zoals de rol bedoeld is: “je staat er middenin, niet ernaast.” Met meerdere projecten tegelijk en veel verschillende mensen om zich heen, draait het vaak om schakelen en oplossen. “Uiteindelijk krijgen we het altijd voor elkaar. Dat geeft de meeste voldoening.”</w:t>
            </w:r>
          </w:p>
          <w:p w14:paraId="1F36939A" w14:textId="77777777" w:rsidR="00470A37" w:rsidRPr="00470A37" w:rsidRDefault="00470A37" w:rsidP="00470A37">
            <w:pPr>
              <w:rPr>
                <w:rFonts w:ascii="Aptos" w:hAnsi="Aptos"/>
              </w:rPr>
            </w:pPr>
          </w:p>
          <w:p w14:paraId="15452169" w14:textId="77777777" w:rsidR="00470A37" w:rsidRDefault="00470A37" w:rsidP="00470A37">
            <w:pPr>
              <w:rPr>
                <w:rFonts w:ascii="Aptos" w:hAnsi="Aptos"/>
              </w:rPr>
            </w:pPr>
            <w:r w:rsidRPr="00470A37">
              <w:rPr>
                <w:rFonts w:ascii="Aptos" w:hAnsi="Aptos"/>
              </w:rPr>
              <w:t>De sfeer is minstens zo belangrijk. “Er zijn veel jonge collega’s en er is ruimte voor een praatje. Tegelijkertijd werken we samen hard aan uiteenlopende projecten.”</w:t>
            </w:r>
          </w:p>
          <w:p w14:paraId="39B3E30E" w14:textId="77777777" w:rsidR="00470A37" w:rsidRPr="00470A37" w:rsidRDefault="00470A37" w:rsidP="00470A37">
            <w:pPr>
              <w:rPr>
                <w:rFonts w:ascii="Aptos" w:hAnsi="Aptos"/>
              </w:rPr>
            </w:pPr>
          </w:p>
          <w:p w14:paraId="181F7457" w14:textId="247E427C" w:rsidR="00470A37" w:rsidRPr="00470A37" w:rsidRDefault="00470A37" w:rsidP="00470A37">
            <w:pPr>
              <w:rPr>
                <w:rFonts w:ascii="Aptos" w:hAnsi="Aptos"/>
              </w:rPr>
            </w:pPr>
            <w:r w:rsidRPr="00470A37">
              <w:rPr>
                <w:rFonts w:ascii="Aptos" w:hAnsi="Aptos"/>
              </w:rPr>
              <w:t>Zoek j</w:t>
            </w:r>
            <w:r>
              <w:rPr>
                <w:rFonts w:ascii="Aptos" w:hAnsi="Aptos"/>
              </w:rPr>
              <w:t>ij ook</w:t>
            </w:r>
            <w:r w:rsidRPr="00470A37">
              <w:rPr>
                <w:rFonts w:ascii="Aptos" w:hAnsi="Aptos"/>
              </w:rPr>
              <w:t xml:space="preserve"> een rol waarin je stuurt, verbindt én inhoudelijk betrokken blijft?</w:t>
            </w:r>
            <w:r w:rsidRPr="00470A37">
              <w:rPr>
                <w:rFonts w:ascii="Aptos" w:hAnsi="Aptos"/>
              </w:rPr>
              <w:br/>
            </w:r>
            <w:r w:rsidRPr="00470A37">
              <w:rPr>
                <w:rFonts w:ascii="Segoe UI Emoji" w:hAnsi="Segoe UI Emoji" w:cs="Segoe UI Emoji"/>
              </w:rPr>
              <w:t>🧩</w:t>
            </w:r>
            <w:r w:rsidRPr="00470A37">
              <w:rPr>
                <w:rFonts w:ascii="Aptos" w:hAnsi="Aptos"/>
              </w:rPr>
              <w:t xml:space="preserve"> Dan </w:t>
            </w:r>
            <w:r w:rsidR="00D12A44">
              <w:rPr>
                <w:rFonts w:ascii="Aptos" w:hAnsi="Aptos"/>
              </w:rPr>
              <w:t xml:space="preserve">is deze vacature echt iets voor jou: </w:t>
            </w:r>
            <w:commentRangeStart w:id="2"/>
            <w:r w:rsidR="00D12A44" w:rsidRPr="00D12A44">
              <w:rPr>
                <w:rFonts w:ascii="Aptos" w:hAnsi="Aptos"/>
              </w:rPr>
              <w:fldChar w:fldCharType="begin"/>
            </w:r>
            <w:r w:rsidR="00D12A44" w:rsidRPr="00D12A44">
              <w:rPr>
                <w:rFonts w:ascii="Aptos" w:hAnsi="Aptos"/>
              </w:rPr>
              <w:instrText>HYPERLINK "https://terberg.eu/vacature/bim-coordinator-werktuigkunde/"</w:instrText>
            </w:r>
            <w:r w:rsidR="00D12A44" w:rsidRPr="00D12A44">
              <w:rPr>
                <w:rFonts w:ascii="Aptos" w:hAnsi="Aptos"/>
              </w:rPr>
            </w:r>
            <w:r w:rsidR="00D12A44" w:rsidRPr="00D12A44">
              <w:rPr>
                <w:rFonts w:ascii="Aptos" w:hAnsi="Aptos"/>
              </w:rPr>
              <w:fldChar w:fldCharType="separate"/>
            </w:r>
            <w:r w:rsidR="00D12A44" w:rsidRPr="00D12A44">
              <w:rPr>
                <w:rStyle w:val="Hyperlink"/>
                <w:rFonts w:ascii="Aptos" w:hAnsi="Aptos"/>
              </w:rPr>
              <w:t>BIM Coördinator Werktuigkunde | Terberg Totaal Installaties</w:t>
            </w:r>
            <w:r w:rsidR="00D12A44" w:rsidRPr="00D12A44">
              <w:rPr>
                <w:rFonts w:ascii="Aptos" w:hAnsi="Aptos"/>
              </w:rPr>
              <w:fldChar w:fldCharType="end"/>
            </w:r>
            <w:commentRangeEnd w:id="2"/>
            <w:r w:rsidR="0015750D" w:rsidRPr="00470A37">
              <w:rPr>
                <w:rStyle w:val="Verwijzingopmerking"/>
                <w:rFonts w:ascii="Aptos" w:hAnsi="Aptos"/>
                <w:sz w:val="22"/>
                <w:szCs w:val="22"/>
              </w:rPr>
              <w:commentReference w:id="2"/>
            </w:r>
          </w:p>
          <w:p w14:paraId="144AB1A8" w14:textId="77777777" w:rsidR="00470A37" w:rsidRPr="00470A37" w:rsidRDefault="00470A37" w:rsidP="00470A37">
            <w:pPr>
              <w:rPr>
                <w:rFonts w:ascii="Aptos" w:hAnsi="Aptos"/>
              </w:rPr>
            </w:pPr>
          </w:p>
          <w:p w14:paraId="7DA7D373" w14:textId="77777777" w:rsidR="00470A37" w:rsidRPr="00470A37" w:rsidRDefault="00470A37" w:rsidP="00470A37">
            <w:pPr>
              <w:rPr>
                <w:rFonts w:ascii="Aptos" w:hAnsi="Aptos"/>
              </w:rPr>
            </w:pPr>
            <w:r w:rsidRPr="00470A37">
              <w:rPr>
                <w:rFonts w:ascii="Aptos" w:hAnsi="Aptos"/>
              </w:rPr>
              <w:t>#bim #installatietechniek #elektrotechniek #vacature #ijsselstein</w:t>
            </w:r>
          </w:p>
          <w:p w14:paraId="76D4BC59" w14:textId="3B4E569A" w:rsidR="00EC2284" w:rsidRPr="00C4756F" w:rsidRDefault="00EC2284" w:rsidP="00EE1561">
            <w:pPr>
              <w:rPr>
                <w:rFonts w:ascii="Aptos" w:hAnsi="Aptos"/>
              </w:rPr>
            </w:pPr>
          </w:p>
        </w:tc>
      </w:tr>
    </w:tbl>
    <w:p w14:paraId="796A549F" w14:textId="77777777" w:rsidR="00EC2284" w:rsidRDefault="00EC2284" w:rsidP="00EC2284">
      <w:pPr>
        <w:rPr>
          <w:rFonts w:ascii="Aptos" w:hAnsi="Aptos"/>
        </w:rPr>
      </w:pPr>
    </w:p>
    <w:tbl>
      <w:tblPr>
        <w:tblStyle w:val="Tabelraster"/>
        <w:tblW w:w="0" w:type="auto"/>
        <w:tblLook w:val="04A0" w:firstRow="1" w:lastRow="0" w:firstColumn="1" w:lastColumn="0" w:noHBand="0" w:noVBand="1"/>
      </w:tblPr>
      <w:tblGrid>
        <w:gridCol w:w="9062"/>
      </w:tblGrid>
      <w:tr w:rsidR="00EC2284" w:rsidRPr="00C4756F" w14:paraId="6D7EA668" w14:textId="77777777" w:rsidTr="005C543C">
        <w:tc>
          <w:tcPr>
            <w:tcW w:w="9062" w:type="dxa"/>
          </w:tcPr>
          <w:p w14:paraId="7F3D4B4C" w14:textId="77777777" w:rsidR="00EC2284" w:rsidRPr="00C4756F" w:rsidRDefault="00EC2284" w:rsidP="005C543C">
            <w:pPr>
              <w:rPr>
                <w:rFonts w:ascii="Aptos" w:hAnsi="Aptos"/>
                <w:b/>
                <w:bCs/>
              </w:rPr>
            </w:pPr>
            <w:r w:rsidRPr="00C4756F">
              <w:rPr>
                <w:rFonts w:ascii="Aptos" w:hAnsi="Aptos"/>
                <w:b/>
                <w:bCs/>
              </w:rPr>
              <w:t xml:space="preserve">Kanaal: </w:t>
            </w:r>
            <w:commentRangeStart w:id="3"/>
            <w:r w:rsidRPr="00C4756F">
              <w:rPr>
                <w:rFonts w:ascii="Aptos" w:hAnsi="Aptos"/>
              </w:rPr>
              <w:t>Facebook</w:t>
            </w:r>
            <w:commentRangeEnd w:id="3"/>
            <w:r w:rsidR="0015750D" w:rsidRPr="00C4756F">
              <w:rPr>
                <w:rStyle w:val="Verwijzingopmerking"/>
                <w:rFonts w:ascii="Aptos" w:hAnsi="Aptos"/>
                <w:b/>
                <w:bCs/>
                <w:sz w:val="22"/>
                <w:szCs w:val="22"/>
              </w:rPr>
              <w:commentReference w:id="3"/>
            </w:r>
          </w:p>
        </w:tc>
      </w:tr>
      <w:tr w:rsidR="00EC2284" w:rsidRPr="00C4756F" w14:paraId="7DE7888A" w14:textId="77777777" w:rsidTr="005C543C">
        <w:tc>
          <w:tcPr>
            <w:tcW w:w="9062" w:type="dxa"/>
          </w:tcPr>
          <w:p w14:paraId="0E510B22" w14:textId="7BFF57B1" w:rsidR="00A27B8C" w:rsidRDefault="00A27B8C" w:rsidP="00A27B8C">
            <w:pPr>
              <w:rPr>
                <w:rFonts w:ascii="Segoe UI Emoji" w:hAnsi="Segoe UI Emoji" w:cs="Segoe UI Emoji"/>
                <w:b/>
                <w:bCs/>
              </w:rPr>
            </w:pPr>
            <w:r w:rsidRPr="00470A37">
              <w:rPr>
                <w:rFonts w:ascii="Aptos" w:hAnsi="Aptos"/>
                <w:b/>
                <w:bCs/>
              </w:rPr>
              <w:t xml:space="preserve">Samen bouwen aan BIM en installatietechniek: Bas van der Eem </w:t>
            </w:r>
            <w:r w:rsidRPr="00470A37">
              <w:rPr>
                <w:rFonts w:ascii="Segoe UI Emoji" w:hAnsi="Segoe UI Emoji" w:cs="Segoe UI Emoji"/>
                <w:b/>
                <w:bCs/>
              </w:rPr>
              <w:t>📐</w:t>
            </w:r>
          </w:p>
          <w:p w14:paraId="5624E2A7" w14:textId="77777777" w:rsidR="00A27B8C" w:rsidRPr="00470A37" w:rsidRDefault="00A27B8C" w:rsidP="00A27B8C">
            <w:pPr>
              <w:rPr>
                <w:rFonts w:ascii="Aptos" w:hAnsi="Aptos"/>
              </w:rPr>
            </w:pPr>
          </w:p>
          <w:p w14:paraId="60180F8F" w14:textId="64F05C6F" w:rsidR="00A27B8C" w:rsidRDefault="00A27B8C" w:rsidP="00A27B8C">
            <w:pPr>
              <w:rPr>
                <w:rFonts w:ascii="Aptos" w:hAnsi="Aptos"/>
              </w:rPr>
            </w:pPr>
            <w:r w:rsidRPr="00470A37">
              <w:rPr>
                <w:rFonts w:ascii="Aptos" w:hAnsi="Aptos"/>
              </w:rPr>
              <w:t xml:space="preserve">Toen Bas van der Eem zes jaar geleden begon als </w:t>
            </w:r>
            <w:r w:rsidR="001C42B1">
              <w:rPr>
                <w:rFonts w:ascii="Aptos" w:hAnsi="Aptos"/>
              </w:rPr>
              <w:t>M</w:t>
            </w:r>
            <w:r w:rsidRPr="00470A37">
              <w:rPr>
                <w:rFonts w:ascii="Aptos" w:hAnsi="Aptos"/>
              </w:rPr>
              <w:t xml:space="preserve">odelleur </w:t>
            </w:r>
            <w:r w:rsidR="001C42B1">
              <w:rPr>
                <w:rFonts w:ascii="Aptos" w:hAnsi="Aptos"/>
              </w:rPr>
              <w:t>W</w:t>
            </w:r>
            <w:r w:rsidRPr="00470A37">
              <w:rPr>
                <w:rFonts w:ascii="Aptos" w:hAnsi="Aptos"/>
              </w:rPr>
              <w:t>erktuigkunde, lag zijn focus op één ding: beter worden in het vak.</w:t>
            </w:r>
          </w:p>
          <w:p w14:paraId="1619DA90" w14:textId="77777777" w:rsidR="00A27B8C" w:rsidRPr="00470A37" w:rsidRDefault="00A27B8C" w:rsidP="00A27B8C">
            <w:pPr>
              <w:rPr>
                <w:rFonts w:ascii="Aptos" w:hAnsi="Aptos"/>
              </w:rPr>
            </w:pPr>
          </w:p>
          <w:p w14:paraId="78E27238" w14:textId="77777777" w:rsidR="00A27B8C" w:rsidRDefault="00A27B8C" w:rsidP="00A27B8C">
            <w:pPr>
              <w:rPr>
                <w:rFonts w:ascii="Aptos" w:hAnsi="Aptos"/>
              </w:rPr>
            </w:pPr>
            <w:r w:rsidRPr="00470A37">
              <w:rPr>
                <w:rFonts w:ascii="Aptos" w:hAnsi="Aptos"/>
              </w:rPr>
              <w:t>Via een uitstap richting engineering en werkvoorbereiding kwam hij uiteindelijk weer terug bij waar zijn kracht ligt: modelleren. Vanaf daar bouwde hij verder. Inmiddels is hij doorgegroeid tot BIM</w:t>
            </w:r>
            <w:r w:rsidRPr="00470A37">
              <w:rPr>
                <w:rFonts w:ascii="Aptos" w:hAnsi="Aptos"/>
              </w:rPr>
              <w:noBreakHyphen/>
              <w:t>coördinator bij Terberg Totaal Installaties Rotterdam.</w:t>
            </w:r>
          </w:p>
          <w:p w14:paraId="2244B91E" w14:textId="77777777" w:rsidR="00A27B8C" w:rsidRPr="00470A37" w:rsidRDefault="00A27B8C" w:rsidP="00A27B8C">
            <w:pPr>
              <w:rPr>
                <w:rFonts w:ascii="Aptos" w:hAnsi="Aptos"/>
              </w:rPr>
            </w:pPr>
          </w:p>
          <w:p w14:paraId="417E8798" w14:textId="77777777" w:rsidR="00A27B8C" w:rsidRDefault="00A27B8C" w:rsidP="00A27B8C">
            <w:pPr>
              <w:rPr>
                <w:rFonts w:ascii="Aptos" w:hAnsi="Aptos"/>
              </w:rPr>
            </w:pPr>
            <w:r w:rsidRPr="00470A37">
              <w:rPr>
                <w:rFonts w:ascii="Aptos" w:hAnsi="Aptos"/>
              </w:rPr>
              <w:t xml:space="preserve">In die rol is geen dag hetzelfde. Hij stuurt de elektrotechnische en werktuigkundige modelleurs aan, houdt overzicht op de planning en schakelt veel met projectleiders. “Ik bewaak de </w:t>
            </w:r>
            <w:r w:rsidRPr="00470A37">
              <w:rPr>
                <w:rFonts w:ascii="Aptos" w:hAnsi="Aptos"/>
              </w:rPr>
              <w:lastRenderedPageBreak/>
              <w:t>planning en zorg dat alles technisch klopt voordat het naar buiten gaat. Ik beheer templates, voer verbeteringen door en controleer tekeningen voordat ze de deur uitgaan.”</w:t>
            </w:r>
          </w:p>
          <w:p w14:paraId="2E24A7F0" w14:textId="77777777" w:rsidR="00A27B8C" w:rsidRPr="00470A37" w:rsidRDefault="00A27B8C" w:rsidP="00A27B8C">
            <w:pPr>
              <w:rPr>
                <w:rFonts w:ascii="Aptos" w:hAnsi="Aptos"/>
              </w:rPr>
            </w:pPr>
          </w:p>
          <w:p w14:paraId="4F4B743C" w14:textId="77777777" w:rsidR="00A27B8C" w:rsidRDefault="00A27B8C" w:rsidP="00A27B8C">
            <w:pPr>
              <w:rPr>
                <w:rFonts w:ascii="Aptos" w:hAnsi="Aptos"/>
              </w:rPr>
            </w:pPr>
            <w:r w:rsidRPr="00470A37">
              <w:rPr>
                <w:rFonts w:ascii="Aptos" w:hAnsi="Aptos"/>
              </w:rPr>
              <w:t>Aan het begin van projecten zet hij modellen op, checkt hij de BIM</w:t>
            </w:r>
            <w:r w:rsidRPr="00470A37">
              <w:rPr>
                <w:rFonts w:ascii="Aptos" w:hAnsi="Aptos"/>
              </w:rPr>
              <w:noBreakHyphen/>
              <w:t>afspraken en verdeelt hij de clashcontroles. Ondertussen sluit hij aan bij overleggen en springt hij bij waar nodig. “Ik zet modellen op, check de BIM</w:t>
            </w:r>
            <w:r w:rsidRPr="00470A37">
              <w:rPr>
                <w:rFonts w:ascii="Aptos" w:hAnsi="Aptos"/>
              </w:rPr>
              <w:noBreakHyphen/>
              <w:t>afspraken en verdeel de clashcontroles. En als het nodig is, modelleer ik zelf mee</w:t>
            </w:r>
            <w:r>
              <w:rPr>
                <w:rFonts w:ascii="Aptos" w:hAnsi="Aptos"/>
              </w:rPr>
              <w:t>,</w:t>
            </w:r>
            <w:r w:rsidRPr="00470A37">
              <w:rPr>
                <w:rFonts w:ascii="Aptos" w:hAnsi="Aptos"/>
              </w:rPr>
              <w:t xml:space="preserve"> dat vind ik nog steeds leuk om te doen.”</w:t>
            </w:r>
          </w:p>
          <w:p w14:paraId="1CB6F7AB" w14:textId="77777777" w:rsidR="00A27B8C" w:rsidRPr="00470A37" w:rsidRDefault="00A27B8C" w:rsidP="00A27B8C">
            <w:pPr>
              <w:rPr>
                <w:rFonts w:ascii="Aptos" w:hAnsi="Aptos"/>
              </w:rPr>
            </w:pPr>
          </w:p>
          <w:p w14:paraId="324814BE" w14:textId="77777777" w:rsidR="00A27B8C" w:rsidRDefault="00A27B8C" w:rsidP="00A27B8C">
            <w:pPr>
              <w:rPr>
                <w:rFonts w:ascii="Aptos" w:hAnsi="Aptos"/>
              </w:rPr>
            </w:pPr>
            <w:r w:rsidRPr="00470A37">
              <w:rPr>
                <w:rFonts w:ascii="Aptos" w:hAnsi="Aptos"/>
              </w:rPr>
              <w:t>Wat zijn werk interessant maakt, is de combinatie. “Naast coördineren blijf je ook betrokken bij de techniek.” Precies zoals de rol bedoeld is: “je staat er middenin, niet ernaast.” Met meerdere projecten tegelijk en veel verschillende mensen om zich heen, draait het vaak om schakelen en oplossen. “Uiteindelijk krijgen we het altijd voor elkaar. Dat geeft de meeste voldoening.”</w:t>
            </w:r>
          </w:p>
          <w:p w14:paraId="12508AA7" w14:textId="77777777" w:rsidR="00A27B8C" w:rsidRPr="00470A37" w:rsidRDefault="00A27B8C" w:rsidP="00A27B8C">
            <w:pPr>
              <w:rPr>
                <w:rFonts w:ascii="Aptos" w:hAnsi="Aptos"/>
              </w:rPr>
            </w:pPr>
          </w:p>
          <w:p w14:paraId="36E3E30A" w14:textId="77777777" w:rsidR="00A27B8C" w:rsidRDefault="00A27B8C" w:rsidP="00A27B8C">
            <w:pPr>
              <w:rPr>
                <w:rFonts w:ascii="Aptos" w:hAnsi="Aptos"/>
              </w:rPr>
            </w:pPr>
            <w:r w:rsidRPr="00470A37">
              <w:rPr>
                <w:rFonts w:ascii="Aptos" w:hAnsi="Aptos"/>
              </w:rPr>
              <w:t>De sfeer is minstens zo belangrijk. “Er zijn veel jonge collega’s en er is ruimte voor een praatje. Tegelijkertijd werken we samen hard aan uiteenlopende projecten.”</w:t>
            </w:r>
          </w:p>
          <w:p w14:paraId="5F89BD37" w14:textId="77777777" w:rsidR="00A27B8C" w:rsidRPr="00470A37" w:rsidRDefault="00A27B8C" w:rsidP="00A27B8C">
            <w:pPr>
              <w:rPr>
                <w:rFonts w:ascii="Aptos" w:hAnsi="Aptos"/>
              </w:rPr>
            </w:pPr>
          </w:p>
          <w:p w14:paraId="69F40651" w14:textId="0A10E454" w:rsidR="00EC2284" w:rsidRPr="00C4756F" w:rsidRDefault="00A27B8C" w:rsidP="005C543C">
            <w:pPr>
              <w:rPr>
                <w:rFonts w:ascii="Aptos" w:hAnsi="Aptos"/>
              </w:rPr>
            </w:pPr>
            <w:r w:rsidRPr="00470A37">
              <w:rPr>
                <w:rFonts w:ascii="Aptos" w:hAnsi="Aptos"/>
              </w:rPr>
              <w:t>Zoek j</w:t>
            </w:r>
            <w:r>
              <w:rPr>
                <w:rFonts w:ascii="Aptos" w:hAnsi="Aptos"/>
              </w:rPr>
              <w:t>ij ook</w:t>
            </w:r>
            <w:r w:rsidRPr="00470A37">
              <w:rPr>
                <w:rFonts w:ascii="Aptos" w:hAnsi="Aptos"/>
              </w:rPr>
              <w:t xml:space="preserve"> een rol waarin je stuurt, verbindt én inhoudelijk betrokken blijft?</w:t>
            </w:r>
            <w:r w:rsidRPr="00470A37">
              <w:rPr>
                <w:rFonts w:ascii="Aptos" w:hAnsi="Aptos"/>
              </w:rPr>
              <w:br/>
            </w:r>
            <w:r w:rsidRPr="00470A37">
              <w:rPr>
                <w:rFonts w:ascii="Segoe UI Emoji" w:hAnsi="Segoe UI Emoji" w:cs="Segoe UI Emoji"/>
              </w:rPr>
              <w:t>🧩</w:t>
            </w:r>
            <w:r w:rsidRPr="00470A37">
              <w:rPr>
                <w:rFonts w:ascii="Aptos" w:hAnsi="Aptos"/>
              </w:rPr>
              <w:t xml:space="preserve"> Dan </w:t>
            </w:r>
            <w:r>
              <w:rPr>
                <w:rFonts w:ascii="Aptos" w:hAnsi="Aptos"/>
              </w:rPr>
              <w:t xml:space="preserve">is deze vacature echt iets voor jou: </w:t>
            </w:r>
            <w:hyperlink r:id="rId13" w:history="1">
              <w:r w:rsidRPr="00D12A44">
                <w:rPr>
                  <w:rStyle w:val="Hyperlink"/>
                  <w:rFonts w:ascii="Aptos" w:hAnsi="Aptos"/>
                </w:rPr>
                <w:t>BIM Coördinator Werktuigkunde | Terberg Totaal Installaties</w:t>
              </w:r>
            </w:hyperlink>
          </w:p>
          <w:p w14:paraId="51A339A6" w14:textId="77777777" w:rsidR="00EC2284" w:rsidRPr="00C4756F" w:rsidRDefault="00EC2284" w:rsidP="005C543C">
            <w:pPr>
              <w:rPr>
                <w:rFonts w:ascii="Aptos" w:hAnsi="Aptos"/>
              </w:rPr>
            </w:pPr>
          </w:p>
        </w:tc>
      </w:tr>
    </w:tbl>
    <w:p w14:paraId="366E2446" w14:textId="77777777" w:rsidR="00EC2284" w:rsidRPr="00C4756F" w:rsidRDefault="00EC2284" w:rsidP="00EC2284">
      <w:pPr>
        <w:rPr>
          <w:rFonts w:ascii="Aptos" w:hAnsi="Aptos"/>
        </w:rPr>
      </w:pPr>
    </w:p>
    <w:tbl>
      <w:tblPr>
        <w:tblStyle w:val="Tabelraster"/>
        <w:tblW w:w="0" w:type="auto"/>
        <w:tblLook w:val="04A0" w:firstRow="1" w:lastRow="0" w:firstColumn="1" w:lastColumn="0" w:noHBand="0" w:noVBand="1"/>
      </w:tblPr>
      <w:tblGrid>
        <w:gridCol w:w="9062"/>
      </w:tblGrid>
      <w:tr w:rsidR="00EC2284" w:rsidRPr="00C4756F" w14:paraId="501763EE" w14:textId="77777777" w:rsidTr="005C543C">
        <w:tc>
          <w:tcPr>
            <w:tcW w:w="9062" w:type="dxa"/>
          </w:tcPr>
          <w:p w14:paraId="3A725AEF" w14:textId="77777777" w:rsidR="00EC2284" w:rsidRPr="00C4756F" w:rsidRDefault="00EC2284" w:rsidP="005C543C">
            <w:pPr>
              <w:rPr>
                <w:rFonts w:ascii="Aptos" w:hAnsi="Aptos"/>
                <w:b/>
                <w:bCs/>
              </w:rPr>
            </w:pPr>
            <w:r w:rsidRPr="00C4756F">
              <w:rPr>
                <w:rFonts w:ascii="Aptos" w:hAnsi="Aptos"/>
                <w:b/>
                <w:bCs/>
              </w:rPr>
              <w:t xml:space="preserve">Kanaal: </w:t>
            </w:r>
            <w:r w:rsidRPr="00C4756F">
              <w:rPr>
                <w:rFonts w:ascii="Aptos" w:hAnsi="Aptos"/>
              </w:rPr>
              <w:t>Instagram</w:t>
            </w:r>
          </w:p>
        </w:tc>
      </w:tr>
      <w:tr w:rsidR="00EC2284" w:rsidRPr="00C4756F" w14:paraId="3F54F050" w14:textId="77777777" w:rsidTr="005C543C">
        <w:tc>
          <w:tcPr>
            <w:tcW w:w="9062" w:type="dxa"/>
          </w:tcPr>
          <w:p w14:paraId="62689128" w14:textId="0DD414B2" w:rsidR="00376E79" w:rsidRDefault="00376E79" w:rsidP="00376E79">
            <w:pPr>
              <w:rPr>
                <w:rFonts w:ascii="Segoe UI Emoji" w:hAnsi="Segoe UI Emoji" w:cs="Segoe UI Emoji"/>
                <w:b/>
                <w:bCs/>
              </w:rPr>
            </w:pPr>
            <w:r w:rsidRPr="00470A37">
              <w:rPr>
                <w:rFonts w:ascii="Aptos" w:hAnsi="Aptos"/>
                <w:b/>
                <w:bCs/>
              </w:rPr>
              <w:t xml:space="preserve">Samen bouwen aan BIM en installatietechniek: Bas van der Eem </w:t>
            </w:r>
            <w:r w:rsidRPr="00470A37">
              <w:rPr>
                <w:rFonts w:ascii="Segoe UI Emoji" w:hAnsi="Segoe UI Emoji" w:cs="Segoe UI Emoji"/>
                <w:b/>
                <w:bCs/>
              </w:rPr>
              <w:t>📐</w:t>
            </w:r>
          </w:p>
          <w:p w14:paraId="25803533" w14:textId="77777777" w:rsidR="00376E79" w:rsidRDefault="00376E79" w:rsidP="00376E79">
            <w:pPr>
              <w:rPr>
                <w:rFonts w:ascii="Aptos" w:hAnsi="Aptos"/>
              </w:rPr>
            </w:pPr>
          </w:p>
          <w:p w14:paraId="1D9BFB6F" w14:textId="7C2C870C" w:rsidR="004D1F4D" w:rsidRDefault="004D1F4D" w:rsidP="004D1F4D">
            <w:pPr>
              <w:rPr>
                <w:rFonts w:ascii="Aptos" w:hAnsi="Aptos"/>
              </w:rPr>
            </w:pPr>
            <w:r w:rsidRPr="004D1F4D">
              <w:rPr>
                <w:rFonts w:ascii="Aptos" w:hAnsi="Aptos"/>
              </w:rPr>
              <w:t xml:space="preserve">Toen Bas zes jaar geleden begon als </w:t>
            </w:r>
            <w:r>
              <w:rPr>
                <w:rFonts w:ascii="Aptos" w:hAnsi="Aptos"/>
              </w:rPr>
              <w:t>M</w:t>
            </w:r>
            <w:r w:rsidRPr="004D1F4D">
              <w:rPr>
                <w:rFonts w:ascii="Aptos" w:hAnsi="Aptos"/>
              </w:rPr>
              <w:t xml:space="preserve">odelleur </w:t>
            </w:r>
            <w:r>
              <w:rPr>
                <w:rFonts w:ascii="Aptos" w:hAnsi="Aptos"/>
              </w:rPr>
              <w:t>W</w:t>
            </w:r>
            <w:r w:rsidRPr="004D1F4D">
              <w:rPr>
                <w:rFonts w:ascii="Aptos" w:hAnsi="Aptos"/>
              </w:rPr>
              <w:t>erktuigkunde, had hij één doel: beter worden in zijn vak.</w:t>
            </w:r>
          </w:p>
          <w:p w14:paraId="07B765BD" w14:textId="77777777" w:rsidR="004D1F4D" w:rsidRPr="004D1F4D" w:rsidRDefault="004D1F4D" w:rsidP="004D1F4D">
            <w:pPr>
              <w:rPr>
                <w:rFonts w:ascii="Aptos" w:hAnsi="Aptos"/>
              </w:rPr>
            </w:pPr>
          </w:p>
          <w:p w14:paraId="0409A5B3" w14:textId="0BE14212" w:rsidR="004D1F4D" w:rsidRDefault="004D1F4D" w:rsidP="004D1F4D">
            <w:pPr>
              <w:rPr>
                <w:rFonts w:ascii="Aptos" w:hAnsi="Aptos"/>
              </w:rPr>
            </w:pPr>
            <w:r w:rsidRPr="004D1F4D">
              <w:rPr>
                <w:rFonts w:ascii="Aptos" w:hAnsi="Aptos"/>
              </w:rPr>
              <w:t>Via een uitstap naar engineering en werkvoorbereiding kwam hij terug bij modelleren. Daar bouwde hij verder en groeide door tot BIM</w:t>
            </w:r>
            <w:r w:rsidRPr="004D1F4D">
              <w:rPr>
                <w:rFonts w:ascii="Aptos" w:hAnsi="Aptos"/>
              </w:rPr>
              <w:noBreakHyphen/>
            </w:r>
            <w:r>
              <w:rPr>
                <w:rFonts w:ascii="Aptos" w:hAnsi="Aptos"/>
              </w:rPr>
              <w:t>C</w:t>
            </w:r>
            <w:r w:rsidRPr="004D1F4D">
              <w:rPr>
                <w:rFonts w:ascii="Aptos" w:hAnsi="Aptos"/>
              </w:rPr>
              <w:t>oördinator.</w:t>
            </w:r>
          </w:p>
          <w:p w14:paraId="61CB1019" w14:textId="77777777" w:rsidR="004D1F4D" w:rsidRPr="004D1F4D" w:rsidRDefault="004D1F4D" w:rsidP="004D1F4D">
            <w:pPr>
              <w:rPr>
                <w:rFonts w:ascii="Aptos" w:hAnsi="Aptos"/>
              </w:rPr>
            </w:pPr>
          </w:p>
          <w:p w14:paraId="01266560" w14:textId="77777777" w:rsidR="004D1F4D" w:rsidRDefault="004D1F4D" w:rsidP="004D1F4D">
            <w:pPr>
              <w:rPr>
                <w:rFonts w:ascii="Aptos" w:hAnsi="Aptos"/>
              </w:rPr>
            </w:pPr>
            <w:r w:rsidRPr="004D1F4D">
              <w:rPr>
                <w:rFonts w:ascii="Aptos" w:hAnsi="Aptos"/>
              </w:rPr>
              <w:t>In die rol stuurt hij modelleurs aan, bewaakt hij de planning en schakelt hij veel met projectleiders. “Ik zorg dat alles technisch klopt voordat het naar buiten gaat.”</w:t>
            </w:r>
          </w:p>
          <w:p w14:paraId="3ACD113A" w14:textId="77777777" w:rsidR="004D1F4D" w:rsidRPr="004D1F4D" w:rsidRDefault="004D1F4D" w:rsidP="004D1F4D">
            <w:pPr>
              <w:rPr>
                <w:rFonts w:ascii="Aptos" w:hAnsi="Aptos"/>
              </w:rPr>
            </w:pPr>
          </w:p>
          <w:p w14:paraId="390BC0D5" w14:textId="77777777" w:rsidR="004D1F4D" w:rsidRDefault="004D1F4D" w:rsidP="004D1F4D">
            <w:pPr>
              <w:rPr>
                <w:rFonts w:ascii="Aptos" w:hAnsi="Aptos"/>
              </w:rPr>
            </w:pPr>
            <w:r w:rsidRPr="004D1F4D">
              <w:rPr>
                <w:rFonts w:ascii="Aptos" w:hAnsi="Aptos"/>
              </w:rPr>
              <w:t>Aan het begin van projecten zet hij modellen op, checkt hij BIM</w:t>
            </w:r>
            <w:r w:rsidRPr="004D1F4D">
              <w:rPr>
                <w:rFonts w:ascii="Aptos" w:hAnsi="Aptos"/>
              </w:rPr>
              <w:noBreakHyphen/>
              <w:t>afspraken en verdeelt hij clashcontroles. Tussendoor sluit hij aan bij overleggen en modelleert hij waar nodig.</w:t>
            </w:r>
          </w:p>
          <w:p w14:paraId="64DA4E22" w14:textId="77777777" w:rsidR="004D1F4D" w:rsidRPr="004D1F4D" w:rsidRDefault="004D1F4D" w:rsidP="004D1F4D">
            <w:pPr>
              <w:rPr>
                <w:rFonts w:ascii="Aptos" w:hAnsi="Aptos"/>
              </w:rPr>
            </w:pPr>
          </w:p>
          <w:p w14:paraId="12F1849F" w14:textId="77777777" w:rsidR="004D1F4D" w:rsidRDefault="004D1F4D" w:rsidP="004D1F4D">
            <w:pPr>
              <w:rPr>
                <w:rFonts w:ascii="Aptos" w:hAnsi="Aptos"/>
              </w:rPr>
            </w:pPr>
            <w:r w:rsidRPr="004D1F4D">
              <w:rPr>
                <w:rFonts w:ascii="Aptos" w:hAnsi="Aptos"/>
              </w:rPr>
              <w:t>Wat het werk interessant maakt, is de combinatie. “Je coördineert, maar blijft ook betrokken bij de techniek.” Met meerdere projecten tegelijk draait het om schakelen en oplossen. “Uiteindelijk krijgen we het altijd voor elkaar.”</w:t>
            </w:r>
          </w:p>
          <w:p w14:paraId="0A2E5C36" w14:textId="77777777" w:rsidR="00FD0CFE" w:rsidRPr="00470A37" w:rsidRDefault="00FD0CFE" w:rsidP="00FD0CFE">
            <w:pPr>
              <w:rPr>
                <w:rFonts w:ascii="Aptos" w:hAnsi="Aptos"/>
              </w:rPr>
            </w:pPr>
          </w:p>
          <w:p w14:paraId="406A6573" w14:textId="2F9443D5" w:rsidR="00376E79" w:rsidRPr="00376E79" w:rsidRDefault="00FD0CFE" w:rsidP="00FD0CFE">
            <w:pPr>
              <w:rPr>
                <w:rFonts w:ascii="Aptos" w:hAnsi="Aptos"/>
              </w:rPr>
            </w:pPr>
            <w:r w:rsidRPr="00470A37">
              <w:rPr>
                <w:rFonts w:ascii="Aptos" w:hAnsi="Aptos"/>
              </w:rPr>
              <w:t>Zoek j</w:t>
            </w:r>
            <w:r>
              <w:rPr>
                <w:rFonts w:ascii="Aptos" w:hAnsi="Aptos"/>
              </w:rPr>
              <w:t>ij ook</w:t>
            </w:r>
            <w:r w:rsidRPr="00470A37">
              <w:rPr>
                <w:rFonts w:ascii="Aptos" w:hAnsi="Aptos"/>
              </w:rPr>
              <w:t xml:space="preserve"> een rol waarin je stuurt, verbindt én inhoudelijk betrokken blijft?</w:t>
            </w:r>
          </w:p>
          <w:p w14:paraId="074BD358" w14:textId="5CFA3709" w:rsidR="00376E79" w:rsidRDefault="00FD0CFE" w:rsidP="00376E79">
            <w:pPr>
              <w:rPr>
                <w:rFonts w:ascii="Aptos" w:hAnsi="Aptos"/>
              </w:rPr>
            </w:pPr>
            <w:r w:rsidRPr="00470A37">
              <w:rPr>
                <w:rFonts w:ascii="Segoe UI Emoji" w:hAnsi="Segoe UI Emoji" w:cs="Segoe UI Emoji"/>
              </w:rPr>
              <w:t>🧩</w:t>
            </w:r>
            <w:r w:rsidR="00376E79" w:rsidRPr="00376E79">
              <w:rPr>
                <w:rFonts w:ascii="Aptos" w:hAnsi="Aptos"/>
              </w:rPr>
              <w:t xml:space="preserve"> </w:t>
            </w:r>
            <w:r>
              <w:rPr>
                <w:rFonts w:ascii="Aptos" w:hAnsi="Aptos"/>
              </w:rPr>
              <w:t>Bekijk de vacature in de comments.</w:t>
            </w:r>
          </w:p>
          <w:p w14:paraId="1312FA29" w14:textId="77777777" w:rsidR="00376E79" w:rsidRPr="00376E79" w:rsidRDefault="00376E79" w:rsidP="00376E79">
            <w:pPr>
              <w:rPr>
                <w:rFonts w:ascii="Aptos" w:hAnsi="Aptos"/>
              </w:rPr>
            </w:pPr>
          </w:p>
          <w:p w14:paraId="3F0F3E97" w14:textId="569A37CE" w:rsidR="00EC2284" w:rsidRPr="00C4756F" w:rsidRDefault="00376E79" w:rsidP="005C543C">
            <w:pPr>
              <w:rPr>
                <w:rFonts w:ascii="Aptos" w:hAnsi="Aptos"/>
              </w:rPr>
            </w:pPr>
            <w:r w:rsidRPr="00376E79">
              <w:rPr>
                <w:rFonts w:ascii="Aptos" w:hAnsi="Aptos"/>
              </w:rPr>
              <w:t>#bim #installatietechniek #werktuigkunde #vacature #teamwork</w:t>
            </w:r>
          </w:p>
          <w:p w14:paraId="46E0F648" w14:textId="77777777" w:rsidR="00EC2284" w:rsidRPr="00C4756F" w:rsidRDefault="00EC2284" w:rsidP="005C543C">
            <w:pPr>
              <w:rPr>
                <w:rFonts w:ascii="Aptos" w:hAnsi="Aptos"/>
              </w:rPr>
            </w:pPr>
          </w:p>
        </w:tc>
      </w:tr>
    </w:tbl>
    <w:p w14:paraId="389403D5" w14:textId="77777777" w:rsidR="006C6838" w:rsidRPr="005E227D" w:rsidRDefault="006C6838" w:rsidP="00611F41">
      <w:pPr>
        <w:rPr>
          <w:rFonts w:ascii="Aptos" w:hAnsi="Aptos"/>
        </w:rPr>
      </w:pPr>
    </w:p>
    <w:p w14:paraId="2163C2E5" w14:textId="77777777" w:rsidR="00A90613" w:rsidRDefault="00A90613" w:rsidP="00611F41">
      <w:pPr>
        <w:rPr>
          <w:rFonts w:ascii="Aptos" w:hAnsi="Aptos"/>
          <w:b/>
          <w:bCs/>
        </w:rPr>
      </w:pPr>
      <w:r w:rsidRPr="005E227D">
        <w:rPr>
          <w:rFonts w:ascii="Aptos" w:hAnsi="Aptos"/>
          <w:b/>
          <w:bCs/>
        </w:rPr>
        <w:t xml:space="preserve">Media: </w:t>
      </w:r>
    </w:p>
    <w:p w14:paraId="370A0EC6" w14:textId="49FA7A27" w:rsidR="00883BD0" w:rsidRDefault="00883BD0" w:rsidP="00611F41">
      <w:pPr>
        <w:rPr>
          <w:rFonts w:ascii="Aptos" w:hAnsi="Aptos"/>
          <w:b/>
          <w:bCs/>
        </w:rPr>
      </w:pPr>
      <w:r>
        <w:rPr>
          <w:rFonts w:ascii="Aptos" w:hAnsi="Aptos"/>
          <w:b/>
          <w:bCs/>
        </w:rPr>
        <w:t>z.o.z.</w:t>
      </w:r>
    </w:p>
    <w:p w14:paraId="0302B8DA" w14:textId="47D0A70B" w:rsidR="00883BD0" w:rsidRPr="005E227D" w:rsidRDefault="00883BD0" w:rsidP="00611F41">
      <w:pPr>
        <w:rPr>
          <w:rFonts w:ascii="Aptos" w:hAnsi="Aptos"/>
          <w:b/>
          <w:bCs/>
        </w:rPr>
      </w:pPr>
      <w:commentRangeStart w:id="4"/>
      <w:r>
        <w:rPr>
          <w:rFonts w:ascii="Aptos" w:hAnsi="Aptos"/>
          <w:b/>
          <w:bCs/>
          <w:noProof/>
        </w:rPr>
        <w:lastRenderedPageBreak/>
        <w:drawing>
          <wp:inline distT="0" distB="0" distL="0" distR="0" wp14:anchorId="1794F88A" wp14:editId="6B02A916">
            <wp:extent cx="5760720" cy="3509645"/>
            <wp:effectExtent l="0" t="0" r="0" b="0"/>
            <wp:docPr id="90171014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10148" name="Afbeelding 9017101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509645"/>
                    </a:xfrm>
                    <a:prstGeom prst="rect">
                      <a:avLst/>
                    </a:prstGeom>
                  </pic:spPr>
                </pic:pic>
              </a:graphicData>
            </a:graphic>
          </wp:inline>
        </w:drawing>
      </w:r>
      <w:commentRangeEnd w:id="4"/>
      <w:r w:rsidRPr="005E227D">
        <w:rPr>
          <w:rStyle w:val="Verwijzingopmerking"/>
          <w:rFonts w:ascii="Aptos" w:hAnsi="Aptos"/>
          <w:b/>
          <w:bCs/>
          <w:sz w:val="22"/>
          <w:szCs w:val="22"/>
        </w:rPr>
        <w:commentReference w:id="4"/>
      </w:r>
    </w:p>
    <w:sectPr w:rsidR="00883BD0" w:rsidRPr="005E227D">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ydney Jansen" w:date="2026-06-29T12:04:00Z" w:initials="SJ">
    <w:p w14:paraId="3B60CF6B" w14:textId="77777777" w:rsidR="00883BD0" w:rsidRDefault="00883BD0" w:rsidP="00883BD0">
      <w:pPr>
        <w:pStyle w:val="Tekstopmerking"/>
      </w:pPr>
      <w:r>
        <w:rPr>
          <w:rStyle w:val="Verwijzingopmerking"/>
        </w:rPr>
        <w:annotationRef/>
      </w:r>
      <w:r>
        <w:t>Is intern, hoef je niks mee te doen.</w:t>
      </w:r>
    </w:p>
  </w:comment>
  <w:comment w:id="2" w:author="Sydney Jansen" w:date="2026-06-29T12:06:00Z" w:initials="SJ">
    <w:p w14:paraId="0B27A3F6" w14:textId="77777777" w:rsidR="0015750D" w:rsidRDefault="0015750D" w:rsidP="0015750D">
      <w:pPr>
        <w:pStyle w:val="Tekstopmerking"/>
      </w:pPr>
      <w:r>
        <w:rPr>
          <w:rStyle w:val="Verwijzingopmerking"/>
        </w:rPr>
        <w:annotationRef/>
      </w:r>
      <w:r>
        <w:t>Deze wordt nog aangepast maar staat nu nog zo online.</w:t>
      </w:r>
    </w:p>
  </w:comment>
  <w:comment w:id="3" w:author="Sydney Jansen" w:date="2026-06-29T12:06:00Z" w:initials="SJ">
    <w:p w14:paraId="394F2A9A" w14:textId="77777777" w:rsidR="0015750D" w:rsidRDefault="0015750D" w:rsidP="0015750D">
      <w:pPr>
        <w:pStyle w:val="Tekstopmerking"/>
      </w:pPr>
      <w:r>
        <w:rPr>
          <w:rStyle w:val="Verwijzingopmerking"/>
        </w:rPr>
        <w:annotationRef/>
      </w:r>
      <w:r>
        <w:t>Is hetzelfde als LinkedIn. Alle feedback bij LinkedIn pas ik automatisch toe bij Facebook.</w:t>
      </w:r>
    </w:p>
  </w:comment>
  <w:comment w:id="4" w:author="Sydney Jansen" w:date="2026-06-29T12:04:00Z" w:initials="SJ">
    <w:p w14:paraId="5B29C35F" w14:textId="77777777" w:rsidR="00883BD0" w:rsidRDefault="00883BD0" w:rsidP="00883BD0">
      <w:pPr>
        <w:pStyle w:val="Tekstopmerking"/>
      </w:pPr>
      <w:r>
        <w:rPr>
          <w:rStyle w:val="Verwijzingopmerking"/>
        </w:rPr>
        <w:annotationRef/>
      </w:r>
      <w:r>
        <w:t>Als je niet tevreden bent kunnen we ook een andere afbeelding uitzoeken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60CF6B" w15:done="0"/>
  <w15:commentEx w15:paraId="0B27A3F6" w15:done="0"/>
  <w15:commentEx w15:paraId="394F2A9A" w15:done="0"/>
  <w15:commentEx w15:paraId="5B29C3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D4772" w16cex:dateUtc="2026-06-29T10:04:00Z"/>
  <w16cex:commentExtensible w16cex:durableId="61767938" w16cex:dateUtc="2026-06-29T10:06:00Z"/>
  <w16cex:commentExtensible w16cex:durableId="22E764FF" w16cex:dateUtc="2026-06-29T10:06:00Z"/>
  <w16cex:commentExtensible w16cex:durableId="3DE0F807" w16cex:dateUtc="2026-06-29T1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60CF6B" w16cid:durableId="725D4772"/>
  <w16cid:commentId w16cid:paraId="0B27A3F6" w16cid:durableId="61767938"/>
  <w16cid:commentId w16cid:paraId="394F2A9A" w16cid:durableId="22E764FF"/>
  <w16cid:commentId w16cid:paraId="5B29C35F" w16cid:durableId="3DE0F8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tillium Web">
    <w:altName w:val="Calibri"/>
    <w:panose1 w:val="00000500000000000000"/>
    <w:charset w:val="00"/>
    <w:family w:val="auto"/>
    <w:pitch w:val="variable"/>
    <w:sig w:usb0="00000007" w:usb1="00000001" w:usb2="00000000" w:usb3="00000000" w:csb0="00000093"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ydney Jansen">
    <w15:presenceInfo w15:providerId="AD" w15:userId="S::SJansen@tvb.eu::e93d8648-cbce-4ac7-a1ef-622e1b9596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78D"/>
    <w:rsid w:val="000826FF"/>
    <w:rsid w:val="00090C74"/>
    <w:rsid w:val="000A2F1F"/>
    <w:rsid w:val="00120675"/>
    <w:rsid w:val="0015750D"/>
    <w:rsid w:val="00164334"/>
    <w:rsid w:val="00164593"/>
    <w:rsid w:val="0019276D"/>
    <w:rsid w:val="001A18AE"/>
    <w:rsid w:val="001C19A3"/>
    <w:rsid w:val="001C42B1"/>
    <w:rsid w:val="00280E7A"/>
    <w:rsid w:val="002966E3"/>
    <w:rsid w:val="00296B58"/>
    <w:rsid w:val="002B55ED"/>
    <w:rsid w:val="002D7196"/>
    <w:rsid w:val="00321449"/>
    <w:rsid w:val="003452CC"/>
    <w:rsid w:val="00376E79"/>
    <w:rsid w:val="0038791C"/>
    <w:rsid w:val="003B28D6"/>
    <w:rsid w:val="00401408"/>
    <w:rsid w:val="004228D3"/>
    <w:rsid w:val="00437F98"/>
    <w:rsid w:val="004643D7"/>
    <w:rsid w:val="004666EA"/>
    <w:rsid w:val="00470A37"/>
    <w:rsid w:val="004B1BCD"/>
    <w:rsid w:val="004D1F4D"/>
    <w:rsid w:val="0052127E"/>
    <w:rsid w:val="00566995"/>
    <w:rsid w:val="005D48B9"/>
    <w:rsid w:val="005E227D"/>
    <w:rsid w:val="00611B5A"/>
    <w:rsid w:val="00611F41"/>
    <w:rsid w:val="00622421"/>
    <w:rsid w:val="006277BE"/>
    <w:rsid w:val="00627F60"/>
    <w:rsid w:val="00630167"/>
    <w:rsid w:val="00693E4E"/>
    <w:rsid w:val="006B670F"/>
    <w:rsid w:val="006C6838"/>
    <w:rsid w:val="00765D7D"/>
    <w:rsid w:val="00776D40"/>
    <w:rsid w:val="007B66F4"/>
    <w:rsid w:val="007C64C6"/>
    <w:rsid w:val="00883BD0"/>
    <w:rsid w:val="008A0F5D"/>
    <w:rsid w:val="008A7557"/>
    <w:rsid w:val="008C45FB"/>
    <w:rsid w:val="008D778D"/>
    <w:rsid w:val="008E7450"/>
    <w:rsid w:val="00924D5D"/>
    <w:rsid w:val="00931490"/>
    <w:rsid w:val="00971E16"/>
    <w:rsid w:val="00982C80"/>
    <w:rsid w:val="00986D9D"/>
    <w:rsid w:val="00A27B8C"/>
    <w:rsid w:val="00A90613"/>
    <w:rsid w:val="00A927F7"/>
    <w:rsid w:val="00AA7E36"/>
    <w:rsid w:val="00AD7002"/>
    <w:rsid w:val="00B204A8"/>
    <w:rsid w:val="00C174BE"/>
    <w:rsid w:val="00C523B6"/>
    <w:rsid w:val="00C849A0"/>
    <w:rsid w:val="00D12A44"/>
    <w:rsid w:val="00D26E0D"/>
    <w:rsid w:val="00D33456"/>
    <w:rsid w:val="00D91EA1"/>
    <w:rsid w:val="00DC7714"/>
    <w:rsid w:val="00E0464D"/>
    <w:rsid w:val="00E50A61"/>
    <w:rsid w:val="00E71D7D"/>
    <w:rsid w:val="00E916A5"/>
    <w:rsid w:val="00EC2284"/>
    <w:rsid w:val="00EE1561"/>
    <w:rsid w:val="00EF71B7"/>
    <w:rsid w:val="00F111C9"/>
    <w:rsid w:val="00F16F82"/>
    <w:rsid w:val="00F51FE9"/>
    <w:rsid w:val="00FB196A"/>
    <w:rsid w:val="00FD0CF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945B2"/>
  <w15:chartTrackingRefBased/>
  <w15:docId w15:val="{D4857B89-8F84-4678-BF67-272B91A30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90613"/>
    <w:rPr>
      <w:rFonts w:ascii="Titillium Web" w:hAnsi="Titillium We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611F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8D778D"/>
    <w:rPr>
      <w:color w:val="0563C1" w:themeColor="hyperlink"/>
      <w:u w:val="single"/>
    </w:rPr>
  </w:style>
  <w:style w:type="character" w:styleId="Onopgelostemelding">
    <w:name w:val="Unresolved Mention"/>
    <w:basedOn w:val="Standaardalinea-lettertype"/>
    <w:uiPriority w:val="99"/>
    <w:semiHidden/>
    <w:unhideWhenUsed/>
    <w:rsid w:val="008D778D"/>
    <w:rPr>
      <w:color w:val="605E5C"/>
      <w:shd w:val="clear" w:color="auto" w:fill="E1DFDD"/>
    </w:rPr>
  </w:style>
  <w:style w:type="character" w:styleId="Verwijzingopmerking">
    <w:name w:val="annotation reference"/>
    <w:basedOn w:val="Standaardalinea-lettertype"/>
    <w:uiPriority w:val="99"/>
    <w:semiHidden/>
    <w:unhideWhenUsed/>
    <w:rsid w:val="00883BD0"/>
    <w:rPr>
      <w:sz w:val="16"/>
      <w:szCs w:val="16"/>
    </w:rPr>
  </w:style>
  <w:style w:type="paragraph" w:styleId="Tekstopmerking">
    <w:name w:val="annotation text"/>
    <w:basedOn w:val="Standaard"/>
    <w:link w:val="TekstopmerkingChar"/>
    <w:uiPriority w:val="99"/>
    <w:unhideWhenUsed/>
    <w:rsid w:val="00883BD0"/>
    <w:pPr>
      <w:spacing w:line="240" w:lineRule="auto"/>
    </w:pPr>
    <w:rPr>
      <w:sz w:val="20"/>
      <w:szCs w:val="20"/>
    </w:rPr>
  </w:style>
  <w:style w:type="character" w:customStyle="1" w:styleId="TekstopmerkingChar">
    <w:name w:val="Tekst opmerking Char"/>
    <w:basedOn w:val="Standaardalinea-lettertype"/>
    <w:link w:val="Tekstopmerking"/>
    <w:uiPriority w:val="99"/>
    <w:rsid w:val="00883BD0"/>
    <w:rPr>
      <w:rFonts w:ascii="Titillium Web" w:hAnsi="Titillium Web"/>
      <w:sz w:val="20"/>
      <w:szCs w:val="20"/>
    </w:rPr>
  </w:style>
  <w:style w:type="paragraph" w:styleId="Onderwerpvanopmerking">
    <w:name w:val="annotation subject"/>
    <w:basedOn w:val="Tekstopmerking"/>
    <w:next w:val="Tekstopmerking"/>
    <w:link w:val="OnderwerpvanopmerkingChar"/>
    <w:uiPriority w:val="99"/>
    <w:semiHidden/>
    <w:unhideWhenUsed/>
    <w:rsid w:val="00883BD0"/>
    <w:rPr>
      <w:b/>
      <w:bCs/>
    </w:rPr>
  </w:style>
  <w:style w:type="character" w:customStyle="1" w:styleId="OnderwerpvanopmerkingChar">
    <w:name w:val="Onderwerp van opmerking Char"/>
    <w:basedOn w:val="TekstopmerkingChar"/>
    <w:link w:val="Onderwerpvanopmerking"/>
    <w:uiPriority w:val="99"/>
    <w:semiHidden/>
    <w:rsid w:val="00883BD0"/>
    <w:rPr>
      <w:rFonts w:ascii="Titillium Web" w:hAnsi="Titillium Web"/>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rberg.eu/vacature/bim-coordinator-werktuigkunde/" TargetMode="External"/><Relationship Id="rId13" Type="http://schemas.openxmlformats.org/officeDocument/2006/relationships/hyperlink" Target="https://terberg.eu/vacature/bim-coordinator-werktuigkund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ansen\Technische%20Verenigde%20Bedrijven\Marketing-TTI%20-%20Documenten\Sociale%20Media\OPZET_teksten%20social%20media_algemene%20post%20(format).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11CA1E27A32B843926BD837874BFC08" ma:contentTypeVersion="14" ma:contentTypeDescription="Een nieuw document maken." ma:contentTypeScope="" ma:versionID="6b993135b317fc2aae26b56a5c50fa87">
  <xsd:schema xmlns:xsd="http://www.w3.org/2001/XMLSchema" xmlns:xs="http://www.w3.org/2001/XMLSchema" xmlns:p="http://schemas.microsoft.com/office/2006/metadata/properties" xmlns:ns2="072378c0-2ddd-4712-867a-c5ac7fc95697" xmlns:ns3="d99d6c91-bb82-4476-82d6-ef6629a148cd" targetNamespace="http://schemas.microsoft.com/office/2006/metadata/properties" ma:root="true" ma:fieldsID="edc8f457ef7e079cb8958169ec5f7e1a" ns2:_="" ns3:_="">
    <xsd:import namespace="072378c0-2ddd-4712-867a-c5ac7fc95697"/>
    <xsd:import namespace="d99d6c91-bb82-4476-82d6-ef6629a148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378c0-2ddd-4712-867a-c5ac7fc956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Afbeeldingtags" ma:readOnly="false" ma:fieldId="{5cf76f15-5ced-4ddc-b409-7134ff3c332f}" ma:taxonomyMulti="true" ma:sspId="d2dc3056-2474-4637-9b29-f2e287db466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9d6c91-bb82-4476-82d6-ef6629a148cd"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ec48fb64-27e9-4422-b132-514b6ec91fe8}" ma:internalName="TaxCatchAll" ma:showField="CatchAllData" ma:web="d99d6c91-bb82-4476-82d6-ef6629a148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2378c0-2ddd-4712-867a-c5ac7fc95697">
      <Terms xmlns="http://schemas.microsoft.com/office/infopath/2007/PartnerControls"/>
    </lcf76f155ced4ddcb4097134ff3c332f>
    <TaxCatchAll xmlns="d99d6c91-bb82-4476-82d6-ef6629a148c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D7E70D-7701-40B1-87A9-DB8C851902A0}">
  <ds:schemaRefs>
    <ds:schemaRef ds:uri="http://schemas.openxmlformats.org/officeDocument/2006/bibliography"/>
  </ds:schemaRefs>
</ds:datastoreItem>
</file>

<file path=customXml/itemProps2.xml><?xml version="1.0" encoding="utf-8"?>
<ds:datastoreItem xmlns:ds="http://schemas.openxmlformats.org/officeDocument/2006/customXml" ds:itemID="{C0CB3CFB-EEB7-4135-932E-080440A761C3}"/>
</file>

<file path=customXml/itemProps3.xml><?xml version="1.0" encoding="utf-8"?>
<ds:datastoreItem xmlns:ds="http://schemas.openxmlformats.org/officeDocument/2006/customXml" ds:itemID="{3B633743-1222-437A-AEAF-9BA079555316}">
  <ds:schemaRefs>
    <ds:schemaRef ds:uri="http://schemas.microsoft.com/office/2006/metadata/properties"/>
    <ds:schemaRef ds:uri="http://schemas.microsoft.com/office/infopath/2007/PartnerControls"/>
    <ds:schemaRef ds:uri="86352b4a-24a8-4bd9-b56c-f81b47b28677"/>
  </ds:schemaRefs>
</ds:datastoreItem>
</file>

<file path=customXml/itemProps4.xml><?xml version="1.0" encoding="utf-8"?>
<ds:datastoreItem xmlns:ds="http://schemas.openxmlformats.org/officeDocument/2006/customXml" ds:itemID="{8972C61B-D80E-455C-AC9E-7CD7113506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OPZET_teksten social media_algemene post (format)</Template>
  <TotalTime>312</TotalTime>
  <Pages>4</Pages>
  <Words>752</Words>
  <Characters>5504</Characters>
  <Application>Microsoft Office Word</Application>
  <DocSecurity>0</DocSecurity>
  <Lines>611</Lines>
  <Paragraphs>250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Sydney Jansen</dc:creator>
  <cp:keywords/>
  <dc:description/>
  <cp:lastModifiedBy>Sydney Jansen</cp:lastModifiedBy>
  <cp:revision>55</cp:revision>
  <dcterms:created xsi:type="dcterms:W3CDTF">2026-06-29T06:38:00Z</dcterms:created>
  <dcterms:modified xsi:type="dcterms:W3CDTF">2026-07-03T10:51:00Z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0x010100B11CA1E27A32B843926BD837874BFC08</vt:lpwstr>
  </property>
</Properties>
</file>