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0525F" w14:textId="77777777" w:rsidR="00A90613" w:rsidRPr="005E227D" w:rsidRDefault="006C6838" w:rsidP="00A90613">
      <w:pPr>
        <w:rPr>
          <w:rFonts w:ascii="Aptos" w:hAnsi="Aptos"/>
          <w:b/>
          <w:bCs/>
          <w:sz w:val="36"/>
          <w:szCs w:val="36"/>
        </w:rPr>
      </w:pPr>
      <w:proofErr w:type="gramStart"/>
      <w:r w:rsidRPr="005E227D">
        <w:rPr>
          <w:rFonts w:ascii="Aptos" w:hAnsi="Aptos"/>
          <w:b/>
          <w:bCs/>
          <w:sz w:val="36"/>
          <w:szCs w:val="36"/>
        </w:rPr>
        <w:t>TTI format</w:t>
      </w:r>
      <w:proofErr w:type="gramEnd"/>
      <w:r w:rsidRPr="005E227D">
        <w:rPr>
          <w:rFonts w:ascii="Aptos" w:hAnsi="Aptos"/>
          <w:b/>
          <w:bCs/>
          <w:sz w:val="36"/>
          <w:szCs w:val="36"/>
        </w:rPr>
        <w:t xml:space="preserve"> </w:t>
      </w:r>
      <w:r w:rsidR="00982C80" w:rsidRPr="005E227D">
        <w:rPr>
          <w:rFonts w:ascii="Aptos" w:hAnsi="Aptos"/>
          <w:b/>
          <w:bCs/>
          <w:sz w:val="36"/>
          <w:szCs w:val="36"/>
        </w:rPr>
        <w:t>algemene post</w:t>
      </w:r>
      <w:r w:rsidR="00A90613" w:rsidRPr="005E227D">
        <w:rPr>
          <w:rFonts w:ascii="Aptos" w:hAnsi="Aptos"/>
          <w:b/>
          <w:bCs/>
          <w:sz w:val="36"/>
          <w:szCs w:val="36"/>
        </w:rPr>
        <w:t xml:space="preserve"> | </w:t>
      </w:r>
      <w:r w:rsidRPr="005E227D">
        <w:rPr>
          <w:rFonts w:ascii="Aptos" w:hAnsi="Aptos"/>
          <w:b/>
          <w:bCs/>
          <w:sz w:val="36"/>
          <w:szCs w:val="36"/>
        </w:rPr>
        <w:t>opzet</w:t>
      </w:r>
    </w:p>
    <w:p w14:paraId="5494DF27" w14:textId="77777777" w:rsidR="003452CC" w:rsidRPr="005E227D" w:rsidRDefault="00A90613" w:rsidP="00A90613">
      <w:pPr>
        <w:rPr>
          <w:rFonts w:ascii="Aptos" w:hAnsi="Aptos"/>
          <w:i/>
          <w:iCs/>
        </w:rPr>
      </w:pPr>
      <w:r w:rsidRPr="005E227D">
        <w:rPr>
          <w:rFonts w:ascii="Aptos" w:hAnsi="Aptos"/>
        </w:rPr>
        <w:t xml:space="preserve">Opslaan als: </w:t>
      </w:r>
      <w:r w:rsidRPr="005E227D">
        <w:rPr>
          <w:rFonts w:ascii="Aptos" w:hAnsi="Aptos"/>
          <w:i/>
          <w:iCs/>
          <w:highlight w:val="yellow"/>
        </w:rPr>
        <w:t xml:space="preserve">onderwerp </w:t>
      </w:r>
      <w:r w:rsidRPr="005E227D">
        <w:rPr>
          <w:rFonts w:ascii="Aptos" w:hAnsi="Aptos"/>
          <w:i/>
          <w:iCs/>
        </w:rPr>
        <w:t>_tekst_</w:t>
      </w:r>
      <w:r w:rsidRPr="005E227D">
        <w:rPr>
          <w:rFonts w:ascii="Aptos" w:hAnsi="Aptos"/>
          <w:i/>
          <w:iCs/>
          <w:highlight w:val="yellow"/>
        </w:rPr>
        <w:t>maand+jaar</w:t>
      </w:r>
      <w:r w:rsidRPr="005E227D">
        <w:rPr>
          <w:rFonts w:ascii="Aptos" w:hAnsi="Aptos"/>
          <w:i/>
          <w:iCs/>
        </w:rPr>
        <w:t xml:space="preserve"> (versie </w:t>
      </w:r>
      <w:r w:rsidRPr="005E227D">
        <w:rPr>
          <w:rFonts w:ascii="Aptos" w:hAnsi="Aptos"/>
          <w:i/>
          <w:iCs/>
          <w:highlight w:val="yellow"/>
        </w:rPr>
        <w:t>X</w:t>
      </w:r>
      <w:r w:rsidRPr="005E227D">
        <w:rPr>
          <w:rFonts w:ascii="Aptos" w:hAnsi="Aptos"/>
          <w:i/>
          <w:iCs/>
        </w:rPr>
        <w:t>)</w:t>
      </w:r>
      <w:r w:rsidRPr="005E227D">
        <w:rPr>
          <w:rFonts w:ascii="Aptos" w:hAnsi="Aptos"/>
          <w:i/>
          <w:iCs/>
        </w:rPr>
        <w:tab/>
      </w:r>
    </w:p>
    <w:p w14:paraId="6E41B06F" w14:textId="77777777" w:rsidR="00611F41" w:rsidRPr="005E227D" w:rsidRDefault="00611F41" w:rsidP="00611F41">
      <w:pPr>
        <w:pBdr>
          <w:top w:val="single" w:sz="4" w:space="1" w:color="auto"/>
          <w:left w:val="single" w:sz="4" w:space="4" w:color="auto"/>
          <w:bottom w:val="single" w:sz="4" w:space="1" w:color="auto"/>
          <w:right w:val="single" w:sz="4" w:space="4" w:color="auto"/>
        </w:pBdr>
        <w:rPr>
          <w:rFonts w:ascii="Aptos" w:hAnsi="Aptos"/>
        </w:rPr>
      </w:pPr>
      <w:r w:rsidRPr="005E227D">
        <w:rPr>
          <w:rFonts w:ascii="Aptos" w:hAnsi="Aptos"/>
          <w:b/>
          <w:bCs/>
        </w:rPr>
        <w:t>Bedrijf</w:t>
      </w:r>
      <w:r w:rsidRPr="005E227D">
        <w:rPr>
          <w:rFonts w:ascii="Aptos" w:hAnsi="Aptos"/>
        </w:rPr>
        <w:t>:</w:t>
      </w:r>
      <w:r w:rsidR="004666EA" w:rsidRPr="005E227D">
        <w:rPr>
          <w:rFonts w:ascii="Aptos" w:hAnsi="Aptos"/>
        </w:rPr>
        <w:t xml:space="preserve"> </w:t>
      </w:r>
      <w:r w:rsidR="00982C80" w:rsidRPr="005E227D">
        <w:rPr>
          <w:rFonts w:ascii="Aptos" w:hAnsi="Aptos"/>
        </w:rPr>
        <w:t>Terberg Totaal Installaties</w:t>
      </w:r>
    </w:p>
    <w:p w14:paraId="691A8749" w14:textId="5B6AAAF9" w:rsidR="00A90613" w:rsidRPr="005E227D" w:rsidRDefault="00A90613" w:rsidP="00611F41">
      <w:pPr>
        <w:pBdr>
          <w:top w:val="single" w:sz="4" w:space="1" w:color="auto"/>
          <w:left w:val="single" w:sz="4" w:space="4" w:color="auto"/>
          <w:bottom w:val="single" w:sz="4" w:space="1" w:color="auto"/>
          <w:right w:val="single" w:sz="4" w:space="4" w:color="auto"/>
        </w:pBdr>
        <w:rPr>
          <w:rFonts w:ascii="Aptos" w:hAnsi="Aptos"/>
        </w:rPr>
      </w:pPr>
      <w:r w:rsidRPr="005E227D">
        <w:rPr>
          <w:rFonts w:ascii="Aptos" w:hAnsi="Aptos"/>
          <w:b/>
          <w:bCs/>
        </w:rPr>
        <w:t xml:space="preserve">Schrijver: </w:t>
      </w:r>
      <w:r w:rsidR="005E6F2F" w:rsidRPr="005E6F2F">
        <w:rPr>
          <w:rFonts w:ascii="Aptos" w:hAnsi="Aptos"/>
        </w:rPr>
        <w:t>Sydney Jansen</w:t>
      </w:r>
    </w:p>
    <w:p w14:paraId="39C4EA30" w14:textId="77777777" w:rsidR="00611F41" w:rsidRPr="005E227D" w:rsidRDefault="00611F41" w:rsidP="00611F41">
      <w:pPr>
        <w:rPr>
          <w:rFonts w:ascii="Aptos" w:hAnsi="Aptos"/>
        </w:rPr>
      </w:pPr>
    </w:p>
    <w:p w14:paraId="52591824" w14:textId="6AA5EEB4" w:rsidR="00611F41" w:rsidRPr="005E227D" w:rsidRDefault="00611F41" w:rsidP="00611F41">
      <w:pPr>
        <w:pBdr>
          <w:top w:val="single" w:sz="4" w:space="1" w:color="auto"/>
          <w:left w:val="single" w:sz="4" w:space="4" w:color="auto"/>
          <w:bottom w:val="single" w:sz="4" w:space="1" w:color="auto"/>
          <w:right w:val="single" w:sz="4" w:space="4" w:color="auto"/>
        </w:pBdr>
        <w:rPr>
          <w:rFonts w:ascii="Aptos" w:hAnsi="Aptos"/>
        </w:rPr>
      </w:pPr>
      <w:r w:rsidRPr="005E227D">
        <w:rPr>
          <w:rFonts w:ascii="Aptos" w:hAnsi="Aptos"/>
          <w:b/>
          <w:bCs/>
        </w:rPr>
        <w:t xml:space="preserve">Aanleiding: </w:t>
      </w:r>
      <w:r w:rsidR="00296864" w:rsidRPr="00746CF8">
        <w:rPr>
          <w:rFonts w:ascii="Aptos" w:hAnsi="Aptos"/>
        </w:rPr>
        <w:t>Thijs Beekhuizen groeide van Leerlingmonteur doo</w:t>
      </w:r>
      <w:r w:rsidR="00746CF8" w:rsidRPr="00746CF8">
        <w:rPr>
          <w:rFonts w:ascii="Aptos" w:hAnsi="Aptos"/>
        </w:rPr>
        <w:t>r naar Monteur en daarna Werkvoorbereider. Een mooi groeipad om te laten zien aan de buitenwereld.</w:t>
      </w:r>
    </w:p>
    <w:p w14:paraId="3EFFFBB7" w14:textId="53809CC6" w:rsidR="00611F41" w:rsidRPr="005E227D" w:rsidRDefault="00611F41" w:rsidP="00611F41">
      <w:pPr>
        <w:pBdr>
          <w:top w:val="single" w:sz="4" w:space="1" w:color="auto"/>
          <w:left w:val="single" w:sz="4" w:space="4" w:color="auto"/>
          <w:bottom w:val="single" w:sz="4" w:space="1" w:color="auto"/>
          <w:right w:val="single" w:sz="4" w:space="4" w:color="auto"/>
        </w:pBdr>
        <w:rPr>
          <w:rFonts w:ascii="Aptos" w:hAnsi="Aptos"/>
        </w:rPr>
      </w:pPr>
      <w:r w:rsidRPr="005E227D">
        <w:rPr>
          <w:rFonts w:ascii="Aptos" w:hAnsi="Aptos"/>
          <w:b/>
          <w:bCs/>
        </w:rPr>
        <w:t>Insteek:</w:t>
      </w:r>
      <w:r w:rsidR="004666EA" w:rsidRPr="005E227D">
        <w:rPr>
          <w:rFonts w:ascii="Aptos" w:hAnsi="Aptos"/>
          <w:b/>
          <w:bCs/>
        </w:rPr>
        <w:t xml:space="preserve"> </w:t>
      </w:r>
      <w:r w:rsidR="003D2EF7" w:rsidRPr="008D778D">
        <w:rPr>
          <w:rFonts w:ascii="Aptos" w:hAnsi="Aptos"/>
        </w:rPr>
        <w:t xml:space="preserve">Het verhaal van &gt; </w:t>
      </w:r>
      <w:r w:rsidR="003D2EF7">
        <w:rPr>
          <w:rFonts w:ascii="Aptos" w:hAnsi="Aptos"/>
        </w:rPr>
        <w:t>Thijs</w:t>
      </w:r>
      <w:r w:rsidR="003D2EF7" w:rsidRPr="008D778D">
        <w:rPr>
          <w:rFonts w:ascii="Aptos" w:hAnsi="Aptos"/>
        </w:rPr>
        <w:t xml:space="preserve"> vertelt over zijn werkervaring van de afgelopen 6 jaar bij Terberg Totaal Installaties </w:t>
      </w:r>
      <w:r w:rsidR="003D2EF7">
        <w:rPr>
          <w:rFonts w:ascii="Aptos" w:hAnsi="Aptos"/>
        </w:rPr>
        <w:t>Utrecht</w:t>
      </w:r>
      <w:r w:rsidR="003D2EF7" w:rsidRPr="008D778D">
        <w:rPr>
          <w:rFonts w:ascii="Aptos" w:hAnsi="Aptos"/>
        </w:rPr>
        <w:t xml:space="preserve">. We koppelen de vacature voor </w:t>
      </w:r>
      <w:r w:rsidR="003D2EF7">
        <w:rPr>
          <w:rFonts w:ascii="Aptos" w:hAnsi="Aptos"/>
        </w:rPr>
        <w:t>Werkvoorbereider E</w:t>
      </w:r>
      <w:r w:rsidR="003D2EF7" w:rsidRPr="008D778D">
        <w:rPr>
          <w:rFonts w:ascii="Aptos" w:hAnsi="Aptos"/>
        </w:rPr>
        <w:t xml:space="preserve"> aan zijn verhaal</w:t>
      </w:r>
      <w:r w:rsidR="003D2EF7">
        <w:rPr>
          <w:rFonts w:ascii="Aptos" w:hAnsi="Aptos"/>
        </w:rPr>
        <w:t xml:space="preserve"> met</w:t>
      </w:r>
      <w:r w:rsidR="003D2EF7" w:rsidRPr="008D778D">
        <w:rPr>
          <w:rFonts w:ascii="Aptos" w:hAnsi="Aptos"/>
        </w:rPr>
        <w:t xml:space="preserve"> (hopelijk) </w:t>
      </w:r>
      <w:r w:rsidR="003D2EF7">
        <w:rPr>
          <w:rFonts w:ascii="Aptos" w:hAnsi="Aptos"/>
        </w:rPr>
        <w:t xml:space="preserve">als resultaat om </w:t>
      </w:r>
      <w:r w:rsidR="003D2EF7" w:rsidRPr="008D778D">
        <w:rPr>
          <w:rFonts w:ascii="Aptos" w:hAnsi="Aptos"/>
        </w:rPr>
        <w:t>mensen hiermee te enthousiasmeren.</w:t>
      </w:r>
    </w:p>
    <w:p w14:paraId="7D685EC3" w14:textId="0A007877" w:rsidR="00611F41" w:rsidRDefault="00611F41" w:rsidP="00611F41">
      <w:pPr>
        <w:pBdr>
          <w:top w:val="single" w:sz="4" w:space="1" w:color="auto"/>
          <w:left w:val="single" w:sz="4" w:space="4" w:color="auto"/>
          <w:bottom w:val="single" w:sz="4" w:space="1" w:color="auto"/>
          <w:right w:val="single" w:sz="4" w:space="4" w:color="auto"/>
        </w:pBdr>
        <w:rPr>
          <w:rFonts w:ascii="Aptos" w:hAnsi="Aptos"/>
          <w:b/>
          <w:bCs/>
        </w:rPr>
      </w:pPr>
      <w:r w:rsidRPr="005E227D">
        <w:rPr>
          <w:rFonts w:ascii="Aptos" w:hAnsi="Aptos"/>
          <w:b/>
          <w:bCs/>
        </w:rPr>
        <w:t>Doelgroep:</w:t>
      </w:r>
      <w:r w:rsidR="004666EA" w:rsidRPr="005E227D">
        <w:rPr>
          <w:rFonts w:ascii="Aptos" w:hAnsi="Aptos"/>
          <w:b/>
          <w:bCs/>
        </w:rPr>
        <w:t xml:space="preserve"> </w:t>
      </w:r>
      <w:r w:rsidR="000C7635">
        <w:rPr>
          <w:rFonts w:ascii="Aptos" w:hAnsi="Aptos"/>
        </w:rPr>
        <w:t>Huidige collega’s, potentiële medewerkers (met een focus op Werkvoorbereiders).</w:t>
      </w:r>
    </w:p>
    <w:p w14:paraId="28086364" w14:textId="77777777" w:rsidR="005E227D" w:rsidRPr="005E227D" w:rsidRDefault="005E227D" w:rsidP="00611F41">
      <w:pPr>
        <w:pBdr>
          <w:top w:val="single" w:sz="4" w:space="1" w:color="auto"/>
          <w:left w:val="single" w:sz="4" w:space="4" w:color="auto"/>
          <w:bottom w:val="single" w:sz="4" w:space="1" w:color="auto"/>
          <w:right w:val="single" w:sz="4" w:space="4" w:color="auto"/>
        </w:pBdr>
        <w:rPr>
          <w:rFonts w:ascii="Aptos" w:hAnsi="Aptos"/>
        </w:rPr>
      </w:pPr>
    </w:p>
    <w:p w14:paraId="64D9B33D" w14:textId="77777777" w:rsidR="005E227D" w:rsidRDefault="00611F41" w:rsidP="00611F41">
      <w:pPr>
        <w:pBdr>
          <w:top w:val="single" w:sz="4" w:space="1" w:color="auto"/>
          <w:left w:val="single" w:sz="4" w:space="4" w:color="auto"/>
          <w:bottom w:val="single" w:sz="4" w:space="1" w:color="auto"/>
          <w:right w:val="single" w:sz="4" w:space="4" w:color="auto"/>
        </w:pBdr>
        <w:rPr>
          <w:rFonts w:ascii="Aptos" w:hAnsi="Aptos"/>
        </w:rPr>
      </w:pPr>
      <w:r w:rsidRPr="005E227D">
        <w:rPr>
          <w:rFonts w:ascii="Aptos" w:hAnsi="Aptos"/>
          <w:b/>
          <w:bCs/>
        </w:rPr>
        <w:t xml:space="preserve">Kernwaarden: </w:t>
      </w:r>
      <w:bookmarkStart w:id="0" w:name="_Hlk214876009"/>
      <w:r w:rsidR="005E227D" w:rsidRPr="005E227D">
        <w:rPr>
          <w:rFonts w:ascii="Aptos" w:hAnsi="Aptos"/>
        </w:rPr>
        <w:t xml:space="preserve">Betrokken, </w:t>
      </w:r>
      <w:r w:rsidR="005E227D" w:rsidRPr="001F550F">
        <w:rPr>
          <w:rFonts w:ascii="Aptos" w:hAnsi="Aptos"/>
          <w:u w:val="single"/>
        </w:rPr>
        <w:t>vakbekwaam</w:t>
      </w:r>
      <w:r w:rsidR="005E227D" w:rsidRPr="005E227D">
        <w:rPr>
          <w:rFonts w:ascii="Aptos" w:hAnsi="Aptos"/>
        </w:rPr>
        <w:t xml:space="preserve">, </w:t>
      </w:r>
      <w:r w:rsidR="005E227D" w:rsidRPr="001F550F">
        <w:rPr>
          <w:rFonts w:ascii="Aptos" w:hAnsi="Aptos"/>
          <w:u w:val="single"/>
        </w:rPr>
        <w:t>ondernemend</w:t>
      </w:r>
      <w:r w:rsidR="005E227D" w:rsidRPr="005E227D">
        <w:rPr>
          <w:rFonts w:ascii="Aptos" w:hAnsi="Aptos"/>
        </w:rPr>
        <w:t>, betrouwbaar, vooruitstrevend.</w:t>
      </w:r>
    </w:p>
    <w:p w14:paraId="0EBE290B" w14:textId="77777777" w:rsidR="00611F41" w:rsidRPr="005E227D" w:rsidRDefault="005E227D" w:rsidP="00611F41">
      <w:pPr>
        <w:pBdr>
          <w:top w:val="single" w:sz="4" w:space="1" w:color="auto"/>
          <w:left w:val="single" w:sz="4" w:space="4" w:color="auto"/>
          <w:bottom w:val="single" w:sz="4" w:space="1" w:color="auto"/>
          <w:right w:val="single" w:sz="4" w:space="4" w:color="auto"/>
        </w:pBdr>
        <w:rPr>
          <w:rFonts w:ascii="Aptos" w:hAnsi="Aptos"/>
          <w:i/>
          <w:iCs/>
        </w:rPr>
      </w:pPr>
      <w:r w:rsidRPr="005E227D">
        <w:rPr>
          <w:rFonts w:ascii="Aptos" w:hAnsi="Aptos"/>
          <w:i/>
          <w:iCs/>
        </w:rPr>
        <w:t>(</w:t>
      </w:r>
      <w:proofErr w:type="gramStart"/>
      <w:r w:rsidRPr="005E227D">
        <w:rPr>
          <w:rFonts w:ascii="Aptos" w:hAnsi="Aptos"/>
          <w:i/>
          <w:iCs/>
        </w:rPr>
        <w:t>Onderstreep</w:t>
      </w:r>
      <w:proofErr w:type="gramEnd"/>
      <w:r w:rsidRPr="005E227D">
        <w:rPr>
          <w:rFonts w:ascii="Aptos" w:hAnsi="Aptos"/>
          <w:i/>
          <w:iCs/>
        </w:rPr>
        <w:t xml:space="preserve"> welke van toepassing is).  </w:t>
      </w:r>
    </w:p>
    <w:bookmarkEnd w:id="0"/>
    <w:p w14:paraId="30394478" w14:textId="34F9CD3B" w:rsidR="004666EA" w:rsidRPr="00984229" w:rsidRDefault="004666EA" w:rsidP="00611F41">
      <w:pPr>
        <w:pBdr>
          <w:top w:val="single" w:sz="4" w:space="1" w:color="auto"/>
          <w:left w:val="single" w:sz="4" w:space="4" w:color="auto"/>
          <w:bottom w:val="single" w:sz="4" w:space="1" w:color="auto"/>
          <w:right w:val="single" w:sz="4" w:space="4" w:color="auto"/>
        </w:pBdr>
        <w:rPr>
          <w:rFonts w:ascii="Aptos" w:hAnsi="Aptos"/>
        </w:rPr>
      </w:pPr>
      <w:r w:rsidRPr="005E227D">
        <w:rPr>
          <w:rFonts w:ascii="Aptos" w:hAnsi="Aptos"/>
          <w:b/>
          <w:bCs/>
        </w:rPr>
        <w:t xml:space="preserve">Opmerkingen: </w:t>
      </w:r>
      <w:r w:rsidR="00EF4E01" w:rsidRPr="00984229">
        <w:rPr>
          <w:rFonts w:ascii="Aptos" w:hAnsi="Aptos"/>
        </w:rPr>
        <w:t xml:space="preserve">Vacature: </w:t>
      </w:r>
      <w:hyperlink r:id="rId7" w:history="1">
        <w:r w:rsidR="00984229" w:rsidRPr="00984229">
          <w:rPr>
            <w:rStyle w:val="Hyperlink"/>
            <w:rFonts w:ascii="Aptos" w:hAnsi="Aptos"/>
          </w:rPr>
          <w:t>Werkvoorbereider Elektrotechniek | Terberg Totaal Installaties</w:t>
        </w:r>
      </w:hyperlink>
    </w:p>
    <w:p w14:paraId="20046F49" w14:textId="77777777" w:rsidR="00611F41" w:rsidRPr="005E227D" w:rsidRDefault="00611F41" w:rsidP="00611F41">
      <w:pPr>
        <w:rPr>
          <w:rFonts w:ascii="Aptos" w:hAnsi="Aptos"/>
          <w:b/>
          <w:bCs/>
        </w:rPr>
      </w:pPr>
    </w:p>
    <w:tbl>
      <w:tblPr>
        <w:tblStyle w:val="Tabelraster"/>
        <w:tblW w:w="9322" w:type="dxa"/>
        <w:tblInd w:w="-113" w:type="dxa"/>
        <w:tblLook w:val="04A0" w:firstRow="1" w:lastRow="0" w:firstColumn="1" w:lastColumn="0" w:noHBand="0" w:noVBand="1"/>
      </w:tblPr>
      <w:tblGrid>
        <w:gridCol w:w="9322"/>
      </w:tblGrid>
      <w:tr w:rsidR="00E916A5" w:rsidRPr="005E227D" w14:paraId="31AE0C30" w14:textId="77777777" w:rsidTr="005E227D">
        <w:tc>
          <w:tcPr>
            <w:tcW w:w="9322" w:type="dxa"/>
          </w:tcPr>
          <w:p w14:paraId="652E0621" w14:textId="77777777" w:rsidR="00E916A5" w:rsidRPr="005E227D" w:rsidRDefault="005E227D" w:rsidP="00FE7D2F">
            <w:pPr>
              <w:rPr>
                <w:rFonts w:ascii="Aptos" w:hAnsi="Aptos"/>
                <w:b/>
                <w:bCs/>
              </w:rPr>
            </w:pPr>
            <w:r>
              <w:rPr>
                <w:rFonts w:ascii="Aptos" w:hAnsi="Aptos"/>
                <w:b/>
                <w:bCs/>
              </w:rPr>
              <w:t>Basis o</w:t>
            </w:r>
            <w:r w:rsidR="00E916A5" w:rsidRPr="005E227D">
              <w:rPr>
                <w:rFonts w:ascii="Aptos" w:hAnsi="Aptos"/>
                <w:b/>
                <w:bCs/>
              </w:rPr>
              <w:t>pbouw post</w:t>
            </w:r>
          </w:p>
        </w:tc>
      </w:tr>
      <w:tr w:rsidR="00E916A5" w:rsidRPr="005E227D" w14:paraId="79079984" w14:textId="77777777" w:rsidTr="005E227D">
        <w:tc>
          <w:tcPr>
            <w:tcW w:w="9322" w:type="dxa"/>
          </w:tcPr>
          <w:p w14:paraId="7D164C00" w14:textId="77777777" w:rsidR="00E916A5" w:rsidRPr="00296B58" w:rsidRDefault="00AA7E36" w:rsidP="00FE7D2F">
            <w:pPr>
              <w:rPr>
                <w:rFonts w:ascii="Aptos" w:hAnsi="Aptos"/>
                <w:b/>
                <w:bCs/>
              </w:rPr>
            </w:pPr>
            <w:r w:rsidRPr="00296B58">
              <w:rPr>
                <w:rFonts w:ascii="Aptos" w:hAnsi="Aptos"/>
                <w:b/>
                <w:bCs/>
              </w:rPr>
              <w:t>Introductie zin/attention grabber</w:t>
            </w:r>
            <w:r w:rsidR="005E227D" w:rsidRPr="00296B58">
              <w:rPr>
                <w:rFonts w:ascii="Aptos" w:hAnsi="Aptos"/>
                <w:b/>
                <w:bCs/>
              </w:rPr>
              <w:t xml:space="preserve"> + emoji</w:t>
            </w:r>
          </w:p>
          <w:p w14:paraId="5B6E8F8A" w14:textId="77777777" w:rsidR="00AA7E36" w:rsidRPr="005E227D" w:rsidRDefault="00AA7E36" w:rsidP="00FE7D2F">
            <w:pPr>
              <w:rPr>
                <w:rFonts w:ascii="Aptos" w:hAnsi="Aptos"/>
              </w:rPr>
            </w:pPr>
          </w:p>
          <w:p w14:paraId="3B857E92" w14:textId="77777777" w:rsidR="00AA7E36" w:rsidRDefault="00AA7E36" w:rsidP="00FE7D2F">
            <w:pPr>
              <w:rPr>
                <w:rFonts w:ascii="Aptos" w:hAnsi="Aptos"/>
              </w:rPr>
            </w:pPr>
            <w:r w:rsidRPr="005E227D">
              <w:rPr>
                <w:rFonts w:ascii="Aptos" w:hAnsi="Aptos"/>
              </w:rPr>
              <w:t>Uitleg over inhoud van de post</w:t>
            </w:r>
          </w:p>
          <w:p w14:paraId="0B556DED" w14:textId="77777777" w:rsidR="005E227D" w:rsidRDefault="005E227D" w:rsidP="00FE7D2F">
            <w:pPr>
              <w:rPr>
                <w:rFonts w:ascii="Aptos" w:hAnsi="Aptos"/>
              </w:rPr>
            </w:pPr>
          </w:p>
          <w:p w14:paraId="6766CA21" w14:textId="77777777" w:rsidR="005E227D" w:rsidRDefault="005E227D" w:rsidP="00FE7D2F">
            <w:pPr>
              <w:rPr>
                <w:rFonts w:ascii="Aptos" w:hAnsi="Aptos"/>
              </w:rPr>
            </w:pPr>
            <w:r>
              <w:rPr>
                <w:rFonts w:ascii="Aptos" w:hAnsi="Aptos"/>
              </w:rPr>
              <w:t>Opsomming:</w:t>
            </w:r>
          </w:p>
          <w:p w14:paraId="6D653432" w14:textId="77777777" w:rsidR="005E227D" w:rsidRPr="005E227D" w:rsidRDefault="005E227D" w:rsidP="00FE7D2F">
            <w:pPr>
              <w:rPr>
                <w:rFonts w:ascii="Aptos" w:hAnsi="Aptos"/>
              </w:rPr>
            </w:pPr>
            <w:r w:rsidRPr="005E227D">
              <w:rPr>
                <w:rFonts w:ascii="Segoe UI Emoji" w:hAnsi="Segoe UI Emoji" w:cs="Segoe UI Emoji"/>
              </w:rPr>
              <w:t>🔹</w:t>
            </w:r>
            <w:r>
              <w:rPr>
                <w:rFonts w:ascii="Segoe UI Emoji" w:hAnsi="Segoe UI Emoji" w:cs="Segoe UI Emoji"/>
              </w:rPr>
              <w:br/>
            </w:r>
            <w:r w:rsidRPr="005E227D">
              <w:rPr>
                <w:rFonts w:ascii="Segoe UI Emoji" w:hAnsi="Segoe UI Emoji" w:cs="Segoe UI Emoji"/>
              </w:rPr>
              <w:t>🔹</w:t>
            </w:r>
            <w:r>
              <w:rPr>
                <w:rFonts w:ascii="Segoe UI Emoji" w:hAnsi="Segoe UI Emoji" w:cs="Segoe UI Emoji"/>
              </w:rPr>
              <w:br/>
            </w:r>
            <w:r w:rsidRPr="005E227D">
              <w:rPr>
                <w:rFonts w:ascii="Segoe UI Emoji" w:hAnsi="Segoe UI Emoji" w:cs="Segoe UI Emoji"/>
              </w:rPr>
              <w:t>🔹</w:t>
            </w:r>
          </w:p>
          <w:p w14:paraId="5E9044B1" w14:textId="77777777" w:rsidR="00AA7E36" w:rsidRPr="005E227D" w:rsidRDefault="00AA7E36" w:rsidP="00FE7D2F">
            <w:pPr>
              <w:rPr>
                <w:rFonts w:ascii="Aptos" w:hAnsi="Aptos"/>
              </w:rPr>
            </w:pPr>
          </w:p>
          <w:p w14:paraId="5FA8351B" w14:textId="77777777" w:rsidR="00AA7E36" w:rsidRPr="005E227D" w:rsidRDefault="00AA7E36" w:rsidP="00FE7D2F">
            <w:pPr>
              <w:rPr>
                <w:rFonts w:ascii="Aptos" w:hAnsi="Aptos"/>
              </w:rPr>
            </w:pPr>
            <w:r w:rsidRPr="005E227D">
              <w:rPr>
                <w:rFonts w:ascii="Aptos" w:hAnsi="Aptos"/>
              </w:rPr>
              <w:t>Afsluitende zin/call to action</w:t>
            </w:r>
            <w:r w:rsidR="005E227D">
              <w:rPr>
                <w:rFonts w:ascii="Aptos" w:hAnsi="Aptos"/>
              </w:rPr>
              <w:t xml:space="preserve"> + emoji</w:t>
            </w:r>
          </w:p>
          <w:p w14:paraId="530A41D9" w14:textId="77777777" w:rsidR="00AA7E36" w:rsidRPr="005E227D" w:rsidRDefault="00AA7E36" w:rsidP="00FE7D2F">
            <w:pPr>
              <w:rPr>
                <w:rFonts w:ascii="Aptos" w:hAnsi="Aptos"/>
              </w:rPr>
            </w:pPr>
          </w:p>
          <w:p w14:paraId="4B8CF108" w14:textId="77777777" w:rsidR="00E916A5" w:rsidRPr="005E227D" w:rsidRDefault="00AA7E36" w:rsidP="00FE7D2F">
            <w:pPr>
              <w:rPr>
                <w:rFonts w:ascii="Aptos" w:hAnsi="Aptos"/>
              </w:rPr>
            </w:pPr>
            <w:r w:rsidRPr="005E227D">
              <w:rPr>
                <w:rFonts w:ascii="Aptos" w:hAnsi="Aptos"/>
              </w:rPr>
              <w:t>#</w:t>
            </w:r>
          </w:p>
        </w:tc>
      </w:tr>
    </w:tbl>
    <w:p w14:paraId="33996673" w14:textId="77777777" w:rsidR="00E916A5" w:rsidRPr="005E227D" w:rsidRDefault="00E916A5" w:rsidP="00611F41">
      <w:pPr>
        <w:rPr>
          <w:rFonts w:ascii="Aptos" w:hAnsi="Aptos"/>
          <w:b/>
          <w:bCs/>
        </w:rPr>
      </w:pPr>
    </w:p>
    <w:p w14:paraId="1EFC093E" w14:textId="77777777" w:rsidR="00E916A5" w:rsidRDefault="00E916A5" w:rsidP="00611F41">
      <w:pPr>
        <w:rPr>
          <w:rFonts w:ascii="Aptos" w:hAnsi="Aptos"/>
          <w:b/>
          <w:bCs/>
        </w:rPr>
      </w:pPr>
    </w:p>
    <w:p w14:paraId="45FB6398" w14:textId="77777777" w:rsidR="005E227D" w:rsidRDefault="005E227D" w:rsidP="00611F41">
      <w:pPr>
        <w:rPr>
          <w:rFonts w:ascii="Aptos" w:hAnsi="Aptos"/>
          <w:b/>
          <w:bCs/>
        </w:rPr>
      </w:pPr>
    </w:p>
    <w:p w14:paraId="5828906A" w14:textId="77777777" w:rsidR="005E227D" w:rsidRDefault="005E227D" w:rsidP="00611F41">
      <w:pPr>
        <w:rPr>
          <w:rFonts w:ascii="Aptos" w:hAnsi="Aptos"/>
          <w:b/>
          <w:bCs/>
        </w:rPr>
      </w:pPr>
    </w:p>
    <w:p w14:paraId="27391650" w14:textId="77777777" w:rsidR="005E227D" w:rsidRDefault="005E227D" w:rsidP="00611F41">
      <w:pPr>
        <w:rPr>
          <w:rFonts w:ascii="Aptos" w:hAnsi="Aptos"/>
          <w:b/>
          <w:bCs/>
        </w:rPr>
      </w:pPr>
    </w:p>
    <w:p w14:paraId="5419D2CD" w14:textId="77777777" w:rsidR="005E227D" w:rsidRDefault="005E227D" w:rsidP="00611F41">
      <w:pPr>
        <w:rPr>
          <w:rFonts w:ascii="Aptos" w:hAnsi="Aptos"/>
          <w:b/>
          <w:bCs/>
        </w:rPr>
      </w:pPr>
    </w:p>
    <w:p w14:paraId="7DB8F735" w14:textId="77777777" w:rsidR="005E227D" w:rsidRDefault="005E227D" w:rsidP="00611F41">
      <w:pPr>
        <w:rPr>
          <w:rFonts w:ascii="Aptos" w:hAnsi="Aptos"/>
          <w:b/>
          <w:bCs/>
        </w:rPr>
      </w:pPr>
    </w:p>
    <w:p w14:paraId="3BF0AC4F" w14:textId="77777777" w:rsidR="005E227D" w:rsidRDefault="005E227D" w:rsidP="00611F41">
      <w:pPr>
        <w:rPr>
          <w:rFonts w:ascii="Aptos" w:hAnsi="Aptos"/>
          <w:b/>
          <w:bCs/>
        </w:rPr>
      </w:pPr>
    </w:p>
    <w:p w14:paraId="1B0F1683" w14:textId="77777777" w:rsidR="005E227D" w:rsidRPr="005E227D" w:rsidRDefault="005E227D" w:rsidP="00611F41">
      <w:pPr>
        <w:rPr>
          <w:rFonts w:ascii="Aptos" w:hAnsi="Aptos"/>
          <w:b/>
          <w:bCs/>
        </w:rPr>
      </w:pPr>
    </w:p>
    <w:tbl>
      <w:tblPr>
        <w:tblStyle w:val="Tabelraster"/>
        <w:tblW w:w="0" w:type="auto"/>
        <w:tblLook w:val="04A0" w:firstRow="1" w:lastRow="0" w:firstColumn="1" w:lastColumn="0" w:noHBand="0" w:noVBand="1"/>
      </w:tblPr>
      <w:tblGrid>
        <w:gridCol w:w="9062"/>
      </w:tblGrid>
      <w:tr w:rsidR="00EC2284" w:rsidRPr="00C4756F" w14:paraId="10B8CB60" w14:textId="77777777" w:rsidTr="005C543C">
        <w:tc>
          <w:tcPr>
            <w:tcW w:w="9062" w:type="dxa"/>
          </w:tcPr>
          <w:p w14:paraId="2CDF61D4" w14:textId="77777777" w:rsidR="00EC2284" w:rsidRPr="00C4756F" w:rsidRDefault="00EC2284" w:rsidP="005C543C">
            <w:pPr>
              <w:rPr>
                <w:rFonts w:ascii="Aptos" w:hAnsi="Aptos"/>
                <w:b/>
                <w:bCs/>
              </w:rPr>
            </w:pPr>
            <w:r w:rsidRPr="00C4756F">
              <w:rPr>
                <w:rFonts w:ascii="Aptos" w:hAnsi="Aptos"/>
                <w:b/>
                <w:bCs/>
              </w:rPr>
              <w:t xml:space="preserve">Kanaal: </w:t>
            </w:r>
            <w:r w:rsidRPr="00C4756F">
              <w:rPr>
                <w:rFonts w:ascii="Aptos" w:hAnsi="Aptos"/>
              </w:rPr>
              <w:t>LinkedIn</w:t>
            </w:r>
          </w:p>
        </w:tc>
      </w:tr>
      <w:tr w:rsidR="00EC2284" w:rsidRPr="00C4756F" w14:paraId="77744EA6" w14:textId="77777777" w:rsidTr="005C543C">
        <w:tc>
          <w:tcPr>
            <w:tcW w:w="9062" w:type="dxa"/>
          </w:tcPr>
          <w:p w14:paraId="4DFD3553" w14:textId="3189B35E" w:rsidR="00E625D5" w:rsidRPr="00E625D5" w:rsidRDefault="00E625D5" w:rsidP="00E625D5">
            <w:pPr>
              <w:rPr>
                <w:rFonts w:ascii="Aptos" w:hAnsi="Aptos" w:cs="Cambria Math"/>
                <w:b/>
                <w:bCs/>
              </w:rPr>
            </w:pPr>
            <w:r>
              <w:rPr>
                <w:rFonts w:ascii="Aptos" w:hAnsi="Aptos" w:cs="Cambria Math"/>
                <w:b/>
                <w:bCs/>
              </w:rPr>
              <w:t xml:space="preserve">Van Hulpmonteur naar Werkvoorbereider: </w:t>
            </w:r>
            <w:r w:rsidR="005227D5">
              <w:rPr>
                <w:rFonts w:ascii="Aptos" w:hAnsi="Aptos" w:cs="Cambria Math"/>
                <w:b/>
                <w:bCs/>
              </w:rPr>
              <w:t>Thijs Beekhuizen</w:t>
            </w:r>
            <w:r w:rsidR="009409EE">
              <w:rPr>
                <w:rFonts w:ascii="Aptos" w:hAnsi="Aptos" w:cs="Cambria Math"/>
                <w:b/>
                <w:bCs/>
              </w:rPr>
              <w:t xml:space="preserve"> </w:t>
            </w:r>
            <w:r w:rsidR="00BA4541" w:rsidRPr="00BA4541">
              <w:rPr>
                <w:rFonts w:ascii="Segoe UI Emoji" w:hAnsi="Segoe UI Emoji" w:cs="Segoe UI Emoji"/>
                <w:b/>
                <w:bCs/>
              </w:rPr>
              <w:t>🎯</w:t>
            </w:r>
          </w:p>
          <w:p w14:paraId="1D392DD9" w14:textId="77777777" w:rsidR="00E625D5" w:rsidRPr="00E625D5" w:rsidRDefault="00E625D5" w:rsidP="00E625D5">
            <w:pPr>
              <w:rPr>
                <w:rFonts w:ascii="Aptos" w:hAnsi="Aptos" w:cs="Cambria Math"/>
                <w:b/>
                <w:bCs/>
              </w:rPr>
            </w:pPr>
          </w:p>
          <w:p w14:paraId="0BB4BE01" w14:textId="59C1BCFD" w:rsidR="00E625D5" w:rsidRDefault="00E625D5" w:rsidP="00E625D5">
            <w:pPr>
              <w:rPr>
                <w:rFonts w:ascii="Aptos" w:hAnsi="Aptos" w:cs="Cambria Math"/>
              </w:rPr>
            </w:pPr>
            <w:r w:rsidRPr="00E625D5">
              <w:rPr>
                <w:rFonts w:ascii="Aptos" w:hAnsi="Aptos" w:cs="Cambria Math"/>
              </w:rPr>
              <w:t xml:space="preserve">Zeven jaar geleden begon </w:t>
            </w:r>
            <w:r w:rsidR="007970B0">
              <w:rPr>
                <w:rFonts w:ascii="Aptos" w:hAnsi="Aptos" w:cs="Cambria Math"/>
              </w:rPr>
              <w:t>@</w:t>
            </w:r>
            <w:r w:rsidRPr="00E625D5">
              <w:rPr>
                <w:rFonts w:ascii="Aptos" w:hAnsi="Aptos" w:cs="Cambria Math"/>
              </w:rPr>
              <w:t>Thijs Beekhuizen bij Terberg</w:t>
            </w:r>
            <w:r w:rsidR="007970B0">
              <w:rPr>
                <w:rFonts w:ascii="Aptos" w:hAnsi="Aptos" w:cs="Cambria Math"/>
              </w:rPr>
              <w:t xml:space="preserve"> Totaal Installaties</w:t>
            </w:r>
            <w:r w:rsidRPr="00E625D5">
              <w:rPr>
                <w:rFonts w:ascii="Aptos" w:hAnsi="Aptos" w:cs="Cambria Math"/>
              </w:rPr>
              <w:t xml:space="preserve"> als BBL-student Elektrotechniek. </w:t>
            </w:r>
            <w:r w:rsidR="00605CBC">
              <w:rPr>
                <w:rFonts w:ascii="Aptos" w:hAnsi="Aptos" w:cs="Cambria Math"/>
              </w:rPr>
              <w:t>“</w:t>
            </w:r>
            <w:r w:rsidR="006B383A">
              <w:rPr>
                <w:rFonts w:ascii="Aptos" w:hAnsi="Aptos" w:cs="Cambria Math"/>
              </w:rPr>
              <w:t>Ik had weinig</w:t>
            </w:r>
            <w:r w:rsidRPr="00E625D5">
              <w:rPr>
                <w:rFonts w:ascii="Aptos" w:hAnsi="Aptos" w:cs="Cambria Math"/>
              </w:rPr>
              <w:t xml:space="preserve"> kennis van het vak, maar </w:t>
            </w:r>
            <w:r w:rsidR="007C6955">
              <w:rPr>
                <w:rFonts w:ascii="Aptos" w:hAnsi="Aptos" w:cs="Cambria Math"/>
              </w:rPr>
              <w:t>één duidelijk doel: mijzelf</w:t>
            </w:r>
            <w:r w:rsidRPr="00E625D5">
              <w:rPr>
                <w:rFonts w:ascii="Aptos" w:hAnsi="Aptos" w:cs="Cambria Math"/>
              </w:rPr>
              <w:t xml:space="preserve"> ontwikkelen.</w:t>
            </w:r>
            <w:r w:rsidR="007C6955">
              <w:rPr>
                <w:rFonts w:ascii="Aptos" w:hAnsi="Aptos" w:cs="Cambria Math"/>
              </w:rPr>
              <w:t>”</w:t>
            </w:r>
            <w:r w:rsidRPr="00E625D5">
              <w:rPr>
                <w:rFonts w:ascii="Aptos" w:hAnsi="Aptos" w:cs="Cambria Math"/>
              </w:rPr>
              <w:t xml:space="preserve"> Via hulpmonteur, </w:t>
            </w:r>
            <w:r w:rsidR="006B383A">
              <w:rPr>
                <w:rFonts w:ascii="Aptos" w:hAnsi="Aptos" w:cs="Cambria Math"/>
              </w:rPr>
              <w:t>M</w:t>
            </w:r>
            <w:r w:rsidRPr="00E625D5">
              <w:rPr>
                <w:rFonts w:ascii="Aptos" w:hAnsi="Aptos" w:cs="Cambria Math"/>
              </w:rPr>
              <w:t xml:space="preserve">onteur A, </w:t>
            </w:r>
            <w:r w:rsidR="006B383A">
              <w:rPr>
                <w:rFonts w:ascii="Aptos" w:hAnsi="Aptos" w:cs="Cambria Math"/>
              </w:rPr>
              <w:t>M</w:t>
            </w:r>
            <w:r w:rsidRPr="00E625D5">
              <w:rPr>
                <w:rFonts w:ascii="Aptos" w:hAnsi="Aptos" w:cs="Cambria Math"/>
              </w:rPr>
              <w:t xml:space="preserve">onteur A+ en </w:t>
            </w:r>
            <w:r w:rsidR="006B383A">
              <w:rPr>
                <w:rFonts w:ascii="Aptos" w:hAnsi="Aptos" w:cs="Cambria Math"/>
              </w:rPr>
              <w:t>M</w:t>
            </w:r>
            <w:r w:rsidRPr="00E625D5">
              <w:rPr>
                <w:rFonts w:ascii="Aptos" w:hAnsi="Aptos" w:cs="Cambria Math"/>
              </w:rPr>
              <w:t xml:space="preserve">onteur B groeide hij stap voor stap door naar zijn huidige functie als </w:t>
            </w:r>
            <w:r w:rsidR="006B383A">
              <w:rPr>
                <w:rFonts w:ascii="Aptos" w:hAnsi="Aptos" w:cs="Cambria Math"/>
              </w:rPr>
              <w:t>W</w:t>
            </w:r>
            <w:r w:rsidRPr="00E625D5">
              <w:rPr>
                <w:rFonts w:ascii="Aptos" w:hAnsi="Aptos" w:cs="Cambria Math"/>
              </w:rPr>
              <w:t>erkvoorbereider</w:t>
            </w:r>
            <w:r w:rsidR="006B383A">
              <w:rPr>
                <w:rFonts w:ascii="Aptos" w:hAnsi="Aptos" w:cs="Cambria Math"/>
              </w:rPr>
              <w:t xml:space="preserve"> Elektrotechniek</w:t>
            </w:r>
            <w:r w:rsidRPr="00E625D5">
              <w:rPr>
                <w:rFonts w:ascii="Aptos" w:hAnsi="Aptos" w:cs="Cambria Math"/>
              </w:rPr>
              <w:t>.</w:t>
            </w:r>
          </w:p>
          <w:p w14:paraId="465E34EB" w14:textId="77777777" w:rsidR="00065FB5" w:rsidRPr="00E625D5" w:rsidRDefault="00065FB5" w:rsidP="00E625D5">
            <w:pPr>
              <w:rPr>
                <w:rFonts w:ascii="Aptos" w:hAnsi="Aptos" w:cs="Cambria Math"/>
              </w:rPr>
            </w:pPr>
          </w:p>
          <w:p w14:paraId="72918460" w14:textId="1E52EBFD" w:rsidR="00D11DC5" w:rsidRPr="009409EE" w:rsidRDefault="00D11DC5" w:rsidP="00D11DC5">
            <w:pPr>
              <w:rPr>
                <w:rFonts w:ascii="Aptos" w:hAnsi="Aptos" w:cs="Cambria Math"/>
              </w:rPr>
            </w:pPr>
            <w:r w:rsidRPr="00D11DC5">
              <w:rPr>
                <w:rFonts w:ascii="Aptos" w:hAnsi="Aptos" w:cs="Cambria Math"/>
              </w:rPr>
              <w:t xml:space="preserve">Die ontwikkeling kwam niet vanzelf. Vanaf zijn eerste dag werd gevraagd naar zijn ambities en kreeg hij de ruimte om daarin stappen te zetten. “Toen ik merkte dat mijn toekomst niet </w:t>
            </w:r>
            <w:r w:rsidRPr="009409EE">
              <w:rPr>
                <w:rFonts w:ascii="Aptos" w:hAnsi="Aptos" w:cs="Cambria Math"/>
              </w:rPr>
              <w:t>volledig in de buitendienst lag, ging hij daarover in gesprek.” Inmiddels leert hij als Werkvoorbereider de projectorganisatie van binnenuit kennen, als tussenstap richting zijn uiteindelijke doel: Projectleider worden van een eigen team." Vanaf het begin ben ik goed begeleid en opgeleid. Als je zelf energie ergens in steekt, krijg je hier ook veel kansen terug."</w:t>
            </w:r>
          </w:p>
          <w:p w14:paraId="380F65DE" w14:textId="45A6DB90" w:rsidR="00E625D5" w:rsidRPr="009409EE" w:rsidRDefault="00E625D5" w:rsidP="00E625D5">
            <w:pPr>
              <w:rPr>
                <w:rFonts w:ascii="Aptos" w:hAnsi="Aptos" w:cs="Cambria Math"/>
              </w:rPr>
            </w:pPr>
          </w:p>
          <w:p w14:paraId="6A0DFD69" w14:textId="4F9C8642" w:rsidR="00BA7FD0" w:rsidRPr="009409EE" w:rsidRDefault="00BA7FD0" w:rsidP="00BA7FD0">
            <w:pPr>
              <w:rPr>
                <w:rFonts w:ascii="Aptos" w:hAnsi="Aptos" w:cs="Cambria Math"/>
              </w:rPr>
            </w:pPr>
            <w:r w:rsidRPr="009409EE">
              <w:rPr>
                <w:rFonts w:ascii="Aptos" w:hAnsi="Aptos" w:cs="Cambria Math"/>
              </w:rPr>
              <w:t>Als Werkvoorbereider vormt Thijs de schakel tussen kantoor en bouwplaats. Hij bereidt werkzaamheden voor, stemt af met de buitendienst, bewaakt de voortgang en denkt mee over slimme oplossingen. "Door mijn ervaring als Monteur kijk ik vaak ook vanuit het perspectief van de buitendienst naar oplossingen. Dat helpt enorm."</w:t>
            </w:r>
          </w:p>
          <w:p w14:paraId="457B0C64" w14:textId="77777777" w:rsidR="008546E0" w:rsidRPr="009409EE" w:rsidRDefault="008546E0" w:rsidP="00E625D5">
            <w:pPr>
              <w:rPr>
                <w:rFonts w:ascii="Aptos" w:hAnsi="Aptos" w:cs="Cambria Math"/>
              </w:rPr>
            </w:pPr>
          </w:p>
          <w:p w14:paraId="721E429D" w14:textId="3005B5BF" w:rsidR="00A711D7" w:rsidRPr="009409EE" w:rsidRDefault="00A711D7" w:rsidP="00A711D7">
            <w:pPr>
              <w:rPr>
                <w:rFonts w:ascii="Aptos" w:hAnsi="Aptos" w:cs="Cambria Math"/>
              </w:rPr>
            </w:pPr>
            <w:r w:rsidRPr="009409EE">
              <w:rPr>
                <w:rFonts w:ascii="Aptos" w:hAnsi="Aptos" w:cs="Cambria Math"/>
              </w:rPr>
              <w:t>Geen dag ziet er hetzelfde uit. Juist die afwisseling én de mogelijkheid om zichzelf te blijven ontwikkelen geven hem energie. "Je bent eigenlijk nooit uitgeleerd.</w:t>
            </w:r>
            <w:r w:rsidR="00AA290B" w:rsidRPr="00AA290B">
              <w:rPr>
                <w:rFonts w:ascii="Verdana" w:hAnsi="Verdana"/>
                <w:color w:val="000000"/>
                <w:sz w:val="20"/>
                <w:szCs w:val="20"/>
              </w:rPr>
              <w:t xml:space="preserve"> </w:t>
            </w:r>
            <w:r w:rsidR="00AA290B">
              <w:rPr>
                <w:rFonts w:ascii="Verdana" w:hAnsi="Verdana"/>
                <w:color w:val="000000"/>
                <w:sz w:val="20"/>
                <w:szCs w:val="20"/>
              </w:rPr>
              <w:t>Zo</w:t>
            </w:r>
            <w:r w:rsidR="00AA290B" w:rsidRPr="00AA290B">
              <w:rPr>
                <w:rFonts w:ascii="Aptos" w:hAnsi="Aptos" w:cs="Cambria Math"/>
              </w:rPr>
              <w:t xml:space="preserve"> blijf je jezelf altijd </w:t>
            </w:r>
            <w:r w:rsidR="00AA290B">
              <w:rPr>
                <w:rFonts w:ascii="Aptos" w:hAnsi="Aptos" w:cs="Cambria Math"/>
              </w:rPr>
              <w:t>verder o</w:t>
            </w:r>
            <w:r w:rsidR="00AA290B" w:rsidRPr="00AA290B">
              <w:rPr>
                <w:rFonts w:ascii="Aptos" w:hAnsi="Aptos" w:cs="Cambria Math"/>
              </w:rPr>
              <w:t>ntwikkelen</w:t>
            </w:r>
            <w:r w:rsidR="00AA290B">
              <w:rPr>
                <w:rFonts w:ascii="Aptos" w:hAnsi="Aptos" w:cs="Cambria Math"/>
              </w:rPr>
              <w:t>.</w:t>
            </w:r>
            <w:r w:rsidR="00A01A9F" w:rsidRPr="009409EE">
              <w:rPr>
                <w:rFonts w:ascii="Aptos" w:hAnsi="Aptos" w:cs="Cambria Math"/>
              </w:rPr>
              <w:t xml:space="preserve"> </w:t>
            </w:r>
            <w:r w:rsidRPr="009409EE">
              <w:rPr>
                <w:rFonts w:ascii="Aptos" w:hAnsi="Aptos" w:cs="Cambria Math"/>
              </w:rPr>
              <w:t>Zodra je merkt dat je ergens stappen in hebt gemaakt, geeft dat veel voldoening."</w:t>
            </w:r>
          </w:p>
          <w:p w14:paraId="1CB74A7A" w14:textId="77777777" w:rsidR="00A711D7" w:rsidRPr="009409EE" w:rsidRDefault="00A711D7" w:rsidP="00A711D7">
            <w:pPr>
              <w:rPr>
                <w:rFonts w:ascii="Aptos" w:hAnsi="Aptos" w:cs="Cambria Math"/>
              </w:rPr>
            </w:pPr>
          </w:p>
          <w:p w14:paraId="109EE165" w14:textId="684B1B14" w:rsidR="00A711D7" w:rsidRPr="009409EE" w:rsidRDefault="00A711D7" w:rsidP="00A711D7">
            <w:pPr>
              <w:rPr>
                <w:rFonts w:ascii="Aptos" w:hAnsi="Aptos" w:cs="Cambria Math"/>
              </w:rPr>
            </w:pPr>
            <w:r w:rsidRPr="009409EE">
              <w:rPr>
                <w:rFonts w:ascii="Aptos" w:hAnsi="Aptos" w:cs="Cambria Math"/>
              </w:rPr>
              <w:t>Naast het werk zijn ook de collega's een belangrijke reden waarom hij iedere dag met plezier naar zijn werk gaat.</w:t>
            </w:r>
            <w:r w:rsidR="00A01A9F" w:rsidRPr="009409EE">
              <w:rPr>
                <w:rFonts w:ascii="Aptos" w:hAnsi="Aptos" w:cs="Cambria Math"/>
              </w:rPr>
              <w:t xml:space="preserve"> “</w:t>
            </w:r>
            <w:r w:rsidRPr="009409EE">
              <w:rPr>
                <w:rFonts w:ascii="Aptos" w:hAnsi="Aptos" w:cs="Cambria Math"/>
              </w:rPr>
              <w:t>Het voelt hier menselijk. Er wordt naar je geluisterd, je krijgt kansen en er hangt een goede sfeer. Er wordt hard gewerkt, maar er is ook altijd ruimte voor een goed gesprek."</w:t>
            </w:r>
          </w:p>
          <w:p w14:paraId="2043C9BF" w14:textId="77777777" w:rsidR="00EE48E4" w:rsidRPr="009409EE" w:rsidRDefault="00EE48E4" w:rsidP="00FB1C77">
            <w:pPr>
              <w:rPr>
                <w:rFonts w:ascii="Aptos" w:hAnsi="Aptos"/>
              </w:rPr>
            </w:pPr>
          </w:p>
          <w:p w14:paraId="3966E2A1" w14:textId="0550B763" w:rsidR="003F48A0" w:rsidRPr="00F44555" w:rsidRDefault="00F44555" w:rsidP="003F48A0">
            <w:pPr>
              <w:rPr>
                <w:rFonts w:ascii="Segoe UI Emoji" w:hAnsi="Segoe UI Emoji" w:cs="Segoe UI Emoji"/>
              </w:rPr>
            </w:pPr>
            <w:r w:rsidRPr="00F44555">
              <w:rPr>
                <w:rFonts w:ascii="Segoe UI Emoji" w:hAnsi="Segoe UI Emoji" w:cs="Segoe UI Emoji"/>
              </w:rPr>
              <w:t>📈</w:t>
            </w:r>
            <w:r w:rsidR="005A3AC8" w:rsidRPr="009409EE">
              <w:rPr>
                <w:rFonts w:ascii="Aptos" w:hAnsi="Aptos" w:cstheme="minorHAnsi"/>
              </w:rPr>
              <w:t xml:space="preserve"> </w:t>
            </w:r>
            <w:r w:rsidR="003F48A0" w:rsidRPr="009409EE">
              <w:rPr>
                <w:rFonts w:ascii="Aptos" w:hAnsi="Aptos" w:cstheme="minorHAnsi"/>
              </w:rPr>
              <w:t xml:space="preserve">Ambitie, initiatief en de juiste kansen brachten Thijs waar hij nu staat. Waar kunnen ze jou brengen? </w:t>
            </w:r>
            <w:hyperlink r:id="rId8" w:history="1">
              <w:r w:rsidR="009409EE" w:rsidRPr="009409EE">
                <w:rPr>
                  <w:rStyle w:val="Hyperlink"/>
                  <w:rFonts w:ascii="Aptos" w:hAnsi="Aptos" w:cstheme="minorHAnsi"/>
                </w:rPr>
                <w:t>Werkvoorbereider Elektrotechniek | Terberg Totaal Installaties</w:t>
              </w:r>
            </w:hyperlink>
          </w:p>
          <w:p w14:paraId="77A37549" w14:textId="77777777" w:rsidR="00EE48E4" w:rsidRPr="009409EE" w:rsidRDefault="00EE48E4" w:rsidP="00FB1C77">
            <w:pPr>
              <w:rPr>
                <w:rFonts w:ascii="Aptos" w:hAnsi="Aptos"/>
              </w:rPr>
            </w:pPr>
          </w:p>
          <w:p w14:paraId="6884EE7B" w14:textId="7ECFD3D2" w:rsidR="00FB1C77" w:rsidRPr="009409EE" w:rsidRDefault="00FB1C77" w:rsidP="00FB1C77">
            <w:pPr>
              <w:rPr>
                <w:rFonts w:ascii="Aptos" w:hAnsi="Aptos"/>
              </w:rPr>
            </w:pPr>
            <w:r w:rsidRPr="009409EE">
              <w:rPr>
                <w:rFonts w:ascii="Aptos" w:hAnsi="Aptos"/>
              </w:rPr>
              <w:t xml:space="preserve">#werkvoorbereider #installatietechniek #elektrotechniek #doorgroeien #vacature </w:t>
            </w:r>
          </w:p>
          <w:p w14:paraId="6BECD355" w14:textId="77777777" w:rsidR="00EC2284" w:rsidRPr="00C4756F" w:rsidRDefault="00EC2284" w:rsidP="005C543C">
            <w:pPr>
              <w:rPr>
                <w:rFonts w:ascii="Aptos" w:hAnsi="Aptos"/>
              </w:rPr>
            </w:pPr>
          </w:p>
        </w:tc>
      </w:tr>
    </w:tbl>
    <w:p w14:paraId="43FA305D" w14:textId="77777777" w:rsidR="00EC2284" w:rsidRDefault="00EC2284" w:rsidP="00EC2284">
      <w:pPr>
        <w:rPr>
          <w:rFonts w:ascii="Aptos" w:hAnsi="Aptos"/>
        </w:rPr>
      </w:pPr>
    </w:p>
    <w:tbl>
      <w:tblPr>
        <w:tblStyle w:val="Tabelraster"/>
        <w:tblW w:w="0" w:type="auto"/>
        <w:tblLook w:val="04A0" w:firstRow="1" w:lastRow="0" w:firstColumn="1" w:lastColumn="0" w:noHBand="0" w:noVBand="1"/>
      </w:tblPr>
      <w:tblGrid>
        <w:gridCol w:w="9062"/>
      </w:tblGrid>
      <w:tr w:rsidR="00EC2284" w:rsidRPr="00C4756F" w14:paraId="51FA47C8" w14:textId="77777777" w:rsidTr="005C543C">
        <w:tc>
          <w:tcPr>
            <w:tcW w:w="9062" w:type="dxa"/>
          </w:tcPr>
          <w:p w14:paraId="701E3593" w14:textId="77777777" w:rsidR="00EC2284" w:rsidRPr="00C4756F" w:rsidRDefault="00EC2284" w:rsidP="005C543C">
            <w:pPr>
              <w:rPr>
                <w:rFonts w:ascii="Aptos" w:hAnsi="Aptos"/>
                <w:b/>
                <w:bCs/>
              </w:rPr>
            </w:pPr>
            <w:r w:rsidRPr="00C4756F">
              <w:rPr>
                <w:rFonts w:ascii="Aptos" w:hAnsi="Aptos"/>
                <w:b/>
                <w:bCs/>
              </w:rPr>
              <w:t xml:space="preserve">Kanaal: </w:t>
            </w:r>
            <w:r w:rsidRPr="00C4756F">
              <w:rPr>
                <w:rFonts w:ascii="Aptos" w:hAnsi="Aptos"/>
              </w:rPr>
              <w:t>Facebook</w:t>
            </w:r>
          </w:p>
        </w:tc>
      </w:tr>
      <w:tr w:rsidR="00EC2284" w:rsidRPr="00C4756F" w14:paraId="692E1771" w14:textId="77777777" w:rsidTr="005C543C">
        <w:tc>
          <w:tcPr>
            <w:tcW w:w="9062" w:type="dxa"/>
          </w:tcPr>
          <w:p w14:paraId="51443BEB" w14:textId="77777777" w:rsidR="00F44555" w:rsidRPr="00E625D5" w:rsidRDefault="00F44555" w:rsidP="00F44555">
            <w:pPr>
              <w:rPr>
                <w:rFonts w:ascii="Aptos" w:hAnsi="Aptos" w:cs="Cambria Math"/>
                <w:b/>
                <w:bCs/>
              </w:rPr>
            </w:pPr>
            <w:r>
              <w:rPr>
                <w:rFonts w:ascii="Aptos" w:hAnsi="Aptos" w:cs="Cambria Math"/>
                <w:b/>
                <w:bCs/>
              </w:rPr>
              <w:t xml:space="preserve">Van Hulpmonteur naar Werkvoorbereider: Thijs Beekhuizen </w:t>
            </w:r>
            <w:r w:rsidRPr="00BA4541">
              <w:rPr>
                <w:rFonts w:ascii="Segoe UI Emoji" w:hAnsi="Segoe UI Emoji" w:cs="Segoe UI Emoji"/>
                <w:b/>
                <w:bCs/>
              </w:rPr>
              <w:t>🎯</w:t>
            </w:r>
          </w:p>
          <w:p w14:paraId="41BB7BCA" w14:textId="77777777" w:rsidR="00F44555" w:rsidRPr="00E625D5" w:rsidRDefault="00F44555" w:rsidP="00F44555">
            <w:pPr>
              <w:rPr>
                <w:rFonts w:ascii="Aptos" w:hAnsi="Aptos" w:cs="Cambria Math"/>
                <w:b/>
                <w:bCs/>
              </w:rPr>
            </w:pPr>
          </w:p>
          <w:p w14:paraId="5088D0EB" w14:textId="1E1BDC16" w:rsidR="00F44555" w:rsidRDefault="00F44555" w:rsidP="00F44555">
            <w:pPr>
              <w:rPr>
                <w:rFonts w:ascii="Aptos" w:hAnsi="Aptos" w:cs="Cambria Math"/>
              </w:rPr>
            </w:pPr>
            <w:r w:rsidRPr="00E625D5">
              <w:rPr>
                <w:rFonts w:ascii="Aptos" w:hAnsi="Aptos" w:cs="Cambria Math"/>
              </w:rPr>
              <w:t>Zeven jaar geleden begon Thijs Beekhuizen bij Terberg</w:t>
            </w:r>
            <w:r>
              <w:rPr>
                <w:rFonts w:ascii="Aptos" w:hAnsi="Aptos" w:cs="Cambria Math"/>
              </w:rPr>
              <w:t xml:space="preserve"> Totaal Installaties</w:t>
            </w:r>
            <w:r w:rsidRPr="00E625D5">
              <w:rPr>
                <w:rFonts w:ascii="Aptos" w:hAnsi="Aptos" w:cs="Cambria Math"/>
              </w:rPr>
              <w:t xml:space="preserve"> als BBL-student Elektrotechniek. </w:t>
            </w:r>
            <w:r>
              <w:rPr>
                <w:rFonts w:ascii="Aptos" w:hAnsi="Aptos" w:cs="Cambria Math"/>
              </w:rPr>
              <w:t>“Ik had weinig</w:t>
            </w:r>
            <w:r w:rsidRPr="00E625D5">
              <w:rPr>
                <w:rFonts w:ascii="Aptos" w:hAnsi="Aptos" w:cs="Cambria Math"/>
              </w:rPr>
              <w:t xml:space="preserve"> kennis van het vak, maar </w:t>
            </w:r>
            <w:r>
              <w:rPr>
                <w:rFonts w:ascii="Aptos" w:hAnsi="Aptos" w:cs="Cambria Math"/>
              </w:rPr>
              <w:t>één duidelijk doel: mijzelf</w:t>
            </w:r>
            <w:r w:rsidRPr="00E625D5">
              <w:rPr>
                <w:rFonts w:ascii="Aptos" w:hAnsi="Aptos" w:cs="Cambria Math"/>
              </w:rPr>
              <w:t xml:space="preserve"> ontwikkelen.</w:t>
            </w:r>
            <w:r>
              <w:rPr>
                <w:rFonts w:ascii="Aptos" w:hAnsi="Aptos" w:cs="Cambria Math"/>
              </w:rPr>
              <w:t>”</w:t>
            </w:r>
            <w:r w:rsidRPr="00E625D5">
              <w:rPr>
                <w:rFonts w:ascii="Aptos" w:hAnsi="Aptos" w:cs="Cambria Math"/>
              </w:rPr>
              <w:t xml:space="preserve"> Via hulpmonteur, </w:t>
            </w:r>
            <w:r>
              <w:rPr>
                <w:rFonts w:ascii="Aptos" w:hAnsi="Aptos" w:cs="Cambria Math"/>
              </w:rPr>
              <w:t>M</w:t>
            </w:r>
            <w:r w:rsidRPr="00E625D5">
              <w:rPr>
                <w:rFonts w:ascii="Aptos" w:hAnsi="Aptos" w:cs="Cambria Math"/>
              </w:rPr>
              <w:t xml:space="preserve">onteur A, </w:t>
            </w:r>
            <w:r>
              <w:rPr>
                <w:rFonts w:ascii="Aptos" w:hAnsi="Aptos" w:cs="Cambria Math"/>
              </w:rPr>
              <w:t>M</w:t>
            </w:r>
            <w:r w:rsidRPr="00E625D5">
              <w:rPr>
                <w:rFonts w:ascii="Aptos" w:hAnsi="Aptos" w:cs="Cambria Math"/>
              </w:rPr>
              <w:t xml:space="preserve">onteur A+ en </w:t>
            </w:r>
            <w:r>
              <w:rPr>
                <w:rFonts w:ascii="Aptos" w:hAnsi="Aptos" w:cs="Cambria Math"/>
              </w:rPr>
              <w:t>M</w:t>
            </w:r>
            <w:r w:rsidRPr="00E625D5">
              <w:rPr>
                <w:rFonts w:ascii="Aptos" w:hAnsi="Aptos" w:cs="Cambria Math"/>
              </w:rPr>
              <w:t xml:space="preserve">onteur B groeide hij stap voor stap door naar zijn huidige functie als </w:t>
            </w:r>
            <w:r>
              <w:rPr>
                <w:rFonts w:ascii="Aptos" w:hAnsi="Aptos" w:cs="Cambria Math"/>
              </w:rPr>
              <w:t>W</w:t>
            </w:r>
            <w:r w:rsidRPr="00E625D5">
              <w:rPr>
                <w:rFonts w:ascii="Aptos" w:hAnsi="Aptos" w:cs="Cambria Math"/>
              </w:rPr>
              <w:t>erkvoorbereider</w:t>
            </w:r>
            <w:r>
              <w:rPr>
                <w:rFonts w:ascii="Aptos" w:hAnsi="Aptos" w:cs="Cambria Math"/>
              </w:rPr>
              <w:t xml:space="preserve"> Elektrotechniek</w:t>
            </w:r>
            <w:r w:rsidRPr="00E625D5">
              <w:rPr>
                <w:rFonts w:ascii="Aptos" w:hAnsi="Aptos" w:cs="Cambria Math"/>
              </w:rPr>
              <w:t>.</w:t>
            </w:r>
          </w:p>
          <w:p w14:paraId="2BC3ADBA" w14:textId="77777777" w:rsidR="00F44555" w:rsidRPr="00E625D5" w:rsidRDefault="00F44555" w:rsidP="00F44555">
            <w:pPr>
              <w:rPr>
                <w:rFonts w:ascii="Aptos" w:hAnsi="Aptos" w:cs="Cambria Math"/>
              </w:rPr>
            </w:pPr>
          </w:p>
          <w:p w14:paraId="0CEC70B2" w14:textId="5BF02D6D" w:rsidR="00F44555" w:rsidRPr="009409EE" w:rsidRDefault="00F44555" w:rsidP="00F44555">
            <w:pPr>
              <w:rPr>
                <w:rFonts w:ascii="Aptos" w:hAnsi="Aptos" w:cs="Cambria Math"/>
              </w:rPr>
            </w:pPr>
            <w:r w:rsidRPr="00D11DC5">
              <w:rPr>
                <w:rFonts w:ascii="Aptos" w:hAnsi="Aptos" w:cs="Cambria Math"/>
              </w:rPr>
              <w:t xml:space="preserve">Die ontwikkeling kwam niet vanzelf. Vanaf zijn eerste dag werd gevraagd naar zijn ambities en kreeg hij de ruimte om daarin stappen te zetten. “Toen ik merkte dat mijn toekomst niet </w:t>
            </w:r>
            <w:r w:rsidRPr="009409EE">
              <w:rPr>
                <w:rFonts w:ascii="Aptos" w:hAnsi="Aptos" w:cs="Cambria Math"/>
              </w:rPr>
              <w:t xml:space="preserve">volledig in de buitendienst lag, ging hij daarover in gesprek.” Inmiddels leert hij als Werkvoorbereider de projectorganisatie van binnenuit kennen, als tussenstap richting zijn </w:t>
            </w:r>
            <w:r w:rsidRPr="009409EE">
              <w:rPr>
                <w:rFonts w:ascii="Aptos" w:hAnsi="Aptos" w:cs="Cambria Math"/>
              </w:rPr>
              <w:lastRenderedPageBreak/>
              <w:t>uiteindelijke doel: Projectleider worden van een eigen team." Vanaf het begin ben ik goed begeleid en opgeleid. Als je zelf energie ergens in steekt, krijg je hier ook veel kansen terug."</w:t>
            </w:r>
          </w:p>
          <w:p w14:paraId="65AC1203" w14:textId="77777777" w:rsidR="00F44555" w:rsidRPr="009409EE" w:rsidRDefault="00F44555" w:rsidP="00F44555">
            <w:pPr>
              <w:rPr>
                <w:rFonts w:ascii="Aptos" w:hAnsi="Aptos" w:cs="Cambria Math"/>
              </w:rPr>
            </w:pPr>
          </w:p>
          <w:p w14:paraId="153BE385" w14:textId="77777777" w:rsidR="00F44555" w:rsidRPr="009409EE" w:rsidRDefault="00F44555" w:rsidP="00F44555">
            <w:pPr>
              <w:rPr>
                <w:rFonts w:ascii="Aptos" w:hAnsi="Aptos" w:cs="Cambria Math"/>
              </w:rPr>
            </w:pPr>
            <w:r w:rsidRPr="009409EE">
              <w:rPr>
                <w:rFonts w:ascii="Aptos" w:hAnsi="Aptos" w:cs="Cambria Math"/>
              </w:rPr>
              <w:t>Als Werkvoorbereider vormt Thijs de schakel tussen kantoor en bouwplaats. Hij bereidt werkzaamheden voor, stemt af met de buitendienst, bewaakt de voortgang en denkt mee over slimme oplossingen. "Door mijn ervaring als Monteur kijk ik vaak ook vanuit het perspectief van de buitendienst naar oplossingen. Dat helpt enorm."</w:t>
            </w:r>
          </w:p>
          <w:p w14:paraId="35942468" w14:textId="77777777" w:rsidR="00F44555" w:rsidRPr="009409EE" w:rsidRDefault="00F44555" w:rsidP="00F44555">
            <w:pPr>
              <w:rPr>
                <w:rFonts w:ascii="Aptos" w:hAnsi="Aptos" w:cs="Cambria Math"/>
              </w:rPr>
            </w:pPr>
          </w:p>
          <w:p w14:paraId="5A3A53DE" w14:textId="77777777" w:rsidR="001E2CD6" w:rsidRPr="009409EE" w:rsidRDefault="001E2CD6" w:rsidP="001E2CD6">
            <w:pPr>
              <w:rPr>
                <w:rFonts w:ascii="Aptos" w:hAnsi="Aptos" w:cs="Cambria Math"/>
              </w:rPr>
            </w:pPr>
            <w:r w:rsidRPr="009409EE">
              <w:rPr>
                <w:rFonts w:ascii="Aptos" w:hAnsi="Aptos" w:cs="Cambria Math"/>
              </w:rPr>
              <w:t>Geen dag ziet er hetzelfde uit. Juist die afwisseling én de mogelijkheid om zichzelf te blijven ontwikkelen geven hem energie. "Je bent eigenlijk nooit uitgeleerd.</w:t>
            </w:r>
            <w:r w:rsidRPr="00AA290B">
              <w:rPr>
                <w:rFonts w:ascii="Verdana" w:hAnsi="Verdana"/>
                <w:color w:val="000000"/>
                <w:sz w:val="20"/>
                <w:szCs w:val="20"/>
              </w:rPr>
              <w:t xml:space="preserve"> </w:t>
            </w:r>
            <w:r>
              <w:rPr>
                <w:rFonts w:ascii="Verdana" w:hAnsi="Verdana"/>
                <w:color w:val="000000"/>
                <w:sz w:val="20"/>
                <w:szCs w:val="20"/>
              </w:rPr>
              <w:t>Zo</w:t>
            </w:r>
            <w:r w:rsidRPr="00AA290B">
              <w:rPr>
                <w:rFonts w:ascii="Aptos" w:hAnsi="Aptos" w:cs="Cambria Math"/>
              </w:rPr>
              <w:t xml:space="preserve"> blijf je jezelf altijd </w:t>
            </w:r>
            <w:r>
              <w:rPr>
                <w:rFonts w:ascii="Aptos" w:hAnsi="Aptos" w:cs="Cambria Math"/>
              </w:rPr>
              <w:t>verder o</w:t>
            </w:r>
            <w:r w:rsidRPr="00AA290B">
              <w:rPr>
                <w:rFonts w:ascii="Aptos" w:hAnsi="Aptos" w:cs="Cambria Math"/>
              </w:rPr>
              <w:t>ntwikkelen</w:t>
            </w:r>
            <w:r>
              <w:rPr>
                <w:rFonts w:ascii="Aptos" w:hAnsi="Aptos" w:cs="Cambria Math"/>
              </w:rPr>
              <w:t>.</w:t>
            </w:r>
            <w:r w:rsidRPr="009409EE">
              <w:rPr>
                <w:rFonts w:ascii="Aptos" w:hAnsi="Aptos" w:cs="Cambria Math"/>
              </w:rPr>
              <w:t xml:space="preserve"> Zodra je merkt dat je ergens stappen in hebt gemaakt, geeft dat veel voldoening."</w:t>
            </w:r>
          </w:p>
          <w:p w14:paraId="7881004F" w14:textId="77777777" w:rsidR="00F44555" w:rsidRPr="009409EE" w:rsidRDefault="00F44555" w:rsidP="00F44555">
            <w:pPr>
              <w:rPr>
                <w:rFonts w:ascii="Aptos" w:hAnsi="Aptos" w:cs="Cambria Math"/>
              </w:rPr>
            </w:pPr>
          </w:p>
          <w:p w14:paraId="07F5DEFF" w14:textId="77777777" w:rsidR="00F44555" w:rsidRPr="009409EE" w:rsidRDefault="00F44555" w:rsidP="00F44555">
            <w:pPr>
              <w:rPr>
                <w:rFonts w:ascii="Aptos" w:hAnsi="Aptos" w:cs="Cambria Math"/>
              </w:rPr>
            </w:pPr>
            <w:r w:rsidRPr="009409EE">
              <w:rPr>
                <w:rFonts w:ascii="Aptos" w:hAnsi="Aptos" w:cs="Cambria Math"/>
              </w:rPr>
              <w:t>Naast het werk zijn ook de collega's een belangrijke reden waarom hij iedere dag met plezier naar zijn werk gaat. “Het voelt hier menselijk. Er wordt naar je geluisterd, je krijgt kansen en er hangt een goede sfeer. Er wordt hard gewerkt, maar er is ook altijd ruimte voor een goed gesprek."</w:t>
            </w:r>
          </w:p>
          <w:p w14:paraId="7E789FB2" w14:textId="77777777" w:rsidR="00F44555" w:rsidRPr="009409EE" w:rsidRDefault="00F44555" w:rsidP="00F44555">
            <w:pPr>
              <w:rPr>
                <w:rFonts w:ascii="Aptos" w:hAnsi="Aptos"/>
              </w:rPr>
            </w:pPr>
          </w:p>
          <w:p w14:paraId="60D6B141" w14:textId="1899DC6B" w:rsidR="00EC2284" w:rsidRPr="00F44555" w:rsidRDefault="00F44555" w:rsidP="005C543C">
            <w:pPr>
              <w:rPr>
                <w:rFonts w:ascii="Segoe UI Emoji" w:hAnsi="Segoe UI Emoji" w:cs="Segoe UI Emoji"/>
              </w:rPr>
            </w:pPr>
            <w:r w:rsidRPr="00F44555">
              <w:rPr>
                <w:rFonts w:ascii="Segoe UI Emoji" w:hAnsi="Segoe UI Emoji" w:cs="Segoe UI Emoji"/>
              </w:rPr>
              <w:t>📈</w:t>
            </w:r>
            <w:r w:rsidRPr="009409EE">
              <w:rPr>
                <w:rFonts w:ascii="Aptos" w:hAnsi="Aptos" w:cstheme="minorHAnsi"/>
              </w:rPr>
              <w:t xml:space="preserve"> Ambitie, initiatief en de juiste kansen brachten Thijs waar hij nu staat. Waar kunnen ze jou brengen? </w:t>
            </w:r>
            <w:hyperlink r:id="rId9" w:history="1">
              <w:r w:rsidRPr="009409EE">
                <w:rPr>
                  <w:rStyle w:val="Hyperlink"/>
                  <w:rFonts w:ascii="Aptos" w:hAnsi="Aptos" w:cstheme="minorHAnsi"/>
                </w:rPr>
                <w:t>Werkvoorbereider Elektrotechniek | Terberg Totaal Installaties</w:t>
              </w:r>
            </w:hyperlink>
          </w:p>
          <w:p w14:paraId="275B007A" w14:textId="77777777" w:rsidR="00EC2284" w:rsidRPr="00C4756F" w:rsidRDefault="00EC2284" w:rsidP="005C543C">
            <w:pPr>
              <w:rPr>
                <w:rFonts w:ascii="Aptos" w:hAnsi="Aptos"/>
              </w:rPr>
            </w:pPr>
          </w:p>
        </w:tc>
      </w:tr>
    </w:tbl>
    <w:p w14:paraId="28464310" w14:textId="77777777" w:rsidR="00EC2284" w:rsidRPr="00C4756F" w:rsidRDefault="00EC2284" w:rsidP="00EC2284">
      <w:pPr>
        <w:rPr>
          <w:rFonts w:ascii="Aptos" w:hAnsi="Aptos"/>
        </w:rPr>
      </w:pPr>
    </w:p>
    <w:tbl>
      <w:tblPr>
        <w:tblStyle w:val="Tabelraster"/>
        <w:tblW w:w="0" w:type="auto"/>
        <w:tblLook w:val="04A0" w:firstRow="1" w:lastRow="0" w:firstColumn="1" w:lastColumn="0" w:noHBand="0" w:noVBand="1"/>
      </w:tblPr>
      <w:tblGrid>
        <w:gridCol w:w="9062"/>
      </w:tblGrid>
      <w:tr w:rsidR="00EC2284" w:rsidRPr="00C4756F" w14:paraId="2AEE2168" w14:textId="77777777" w:rsidTr="005C543C">
        <w:tc>
          <w:tcPr>
            <w:tcW w:w="9062" w:type="dxa"/>
          </w:tcPr>
          <w:p w14:paraId="2A877DB4" w14:textId="77777777" w:rsidR="00EC2284" w:rsidRPr="00C4756F" w:rsidRDefault="00EC2284" w:rsidP="005C543C">
            <w:pPr>
              <w:rPr>
                <w:rFonts w:ascii="Aptos" w:hAnsi="Aptos"/>
                <w:b/>
                <w:bCs/>
              </w:rPr>
            </w:pPr>
            <w:r w:rsidRPr="00C4756F">
              <w:rPr>
                <w:rFonts w:ascii="Aptos" w:hAnsi="Aptos"/>
                <w:b/>
                <w:bCs/>
              </w:rPr>
              <w:t xml:space="preserve">Kanaal: </w:t>
            </w:r>
            <w:r w:rsidRPr="00C4756F">
              <w:rPr>
                <w:rFonts w:ascii="Aptos" w:hAnsi="Aptos"/>
              </w:rPr>
              <w:t>Instagram</w:t>
            </w:r>
          </w:p>
        </w:tc>
      </w:tr>
      <w:tr w:rsidR="00EC2284" w:rsidRPr="00C4756F" w14:paraId="3C3D7B1F" w14:textId="77777777" w:rsidTr="005C543C">
        <w:tc>
          <w:tcPr>
            <w:tcW w:w="9062" w:type="dxa"/>
          </w:tcPr>
          <w:p w14:paraId="47CD86F3" w14:textId="77777777" w:rsidR="00C069B5" w:rsidRPr="00E625D5" w:rsidRDefault="00C069B5" w:rsidP="00C069B5">
            <w:pPr>
              <w:rPr>
                <w:rFonts w:ascii="Aptos" w:hAnsi="Aptos" w:cs="Cambria Math"/>
                <w:b/>
                <w:bCs/>
              </w:rPr>
            </w:pPr>
            <w:r>
              <w:rPr>
                <w:rFonts w:ascii="Aptos" w:hAnsi="Aptos" w:cs="Cambria Math"/>
                <w:b/>
                <w:bCs/>
              </w:rPr>
              <w:t xml:space="preserve">Van Hulpmonteur naar Werkvoorbereider: Thijs Beekhuizen </w:t>
            </w:r>
            <w:r w:rsidRPr="00BA4541">
              <w:rPr>
                <w:rFonts w:ascii="Segoe UI Emoji" w:hAnsi="Segoe UI Emoji" w:cs="Segoe UI Emoji"/>
                <w:b/>
                <w:bCs/>
              </w:rPr>
              <w:t>🎯</w:t>
            </w:r>
          </w:p>
          <w:p w14:paraId="0C846368" w14:textId="77777777" w:rsidR="00EC2284" w:rsidRPr="00C4756F" w:rsidRDefault="00EC2284" w:rsidP="005C543C">
            <w:pPr>
              <w:rPr>
                <w:rFonts w:ascii="Aptos" w:hAnsi="Aptos"/>
              </w:rPr>
            </w:pPr>
          </w:p>
          <w:p w14:paraId="7D962BC9" w14:textId="77777777" w:rsidR="00C069B5" w:rsidRDefault="00C069B5" w:rsidP="00C069B5">
            <w:pPr>
              <w:rPr>
                <w:rFonts w:ascii="Aptos" w:hAnsi="Aptos"/>
              </w:rPr>
            </w:pPr>
            <w:r w:rsidRPr="00C069B5">
              <w:rPr>
                <w:rFonts w:ascii="Aptos" w:hAnsi="Aptos"/>
              </w:rPr>
              <w:t>Toen Thijs zeven jaar geleden begon als BBL-student Elektrotechniek, had hij één doel: zichzelf ontwikkelen.</w:t>
            </w:r>
          </w:p>
          <w:p w14:paraId="6DC4053E" w14:textId="77777777" w:rsidR="00C069B5" w:rsidRDefault="00C069B5" w:rsidP="00C069B5">
            <w:pPr>
              <w:rPr>
                <w:rFonts w:ascii="Aptos" w:hAnsi="Aptos"/>
              </w:rPr>
            </w:pPr>
          </w:p>
          <w:p w14:paraId="7B1DCD3B" w14:textId="051ABCA7" w:rsidR="00C069B5" w:rsidRDefault="00C069B5" w:rsidP="00C069B5">
            <w:pPr>
              <w:rPr>
                <w:rFonts w:ascii="Aptos" w:hAnsi="Aptos"/>
              </w:rPr>
            </w:pPr>
            <w:r w:rsidRPr="00C069B5">
              <w:rPr>
                <w:rFonts w:ascii="Aptos" w:hAnsi="Aptos"/>
              </w:rPr>
              <w:t>Via hulpmonteur, monteur A, monteur A+ en monteur B groeide hij door naar zijn huidige functie als Werkvoorbereider Elektrotechniek.</w:t>
            </w:r>
          </w:p>
          <w:p w14:paraId="6094BA63" w14:textId="77777777" w:rsidR="00C069B5" w:rsidRPr="00C069B5" w:rsidRDefault="00C069B5" w:rsidP="00C069B5">
            <w:pPr>
              <w:rPr>
                <w:rFonts w:ascii="Aptos" w:hAnsi="Aptos"/>
              </w:rPr>
            </w:pPr>
          </w:p>
          <w:p w14:paraId="4E024BDB" w14:textId="5263B4E6" w:rsidR="00C069B5" w:rsidRPr="00B26ECD" w:rsidRDefault="00C069B5" w:rsidP="00C069B5">
            <w:pPr>
              <w:rPr>
                <w:rFonts w:ascii="Aptos" w:hAnsi="Aptos"/>
              </w:rPr>
            </w:pPr>
            <w:r w:rsidRPr="00B26ECD">
              <w:rPr>
                <w:rFonts w:ascii="Aptos" w:hAnsi="Aptos"/>
              </w:rPr>
              <w:t>In die rol vormt hij de schakel tussen kantoor en bouwplaats. "Door mijn ervaring als monteur kijk ik vaak ook vanuit het perspectief van de buitendienst naar oplossingen. Dat helpt enorm."</w:t>
            </w:r>
          </w:p>
          <w:p w14:paraId="4DAECA88" w14:textId="77777777" w:rsidR="00495AA6" w:rsidRPr="00B26ECD" w:rsidRDefault="00495AA6" w:rsidP="00C069B5">
            <w:pPr>
              <w:rPr>
                <w:rFonts w:ascii="Aptos" w:hAnsi="Aptos"/>
              </w:rPr>
            </w:pPr>
          </w:p>
          <w:p w14:paraId="2BA8158B" w14:textId="71E71681" w:rsidR="00C069B5" w:rsidRPr="00370506" w:rsidRDefault="00370506" w:rsidP="00C069B5">
            <w:pPr>
              <w:rPr>
                <w:rFonts w:ascii="Aptos" w:hAnsi="Aptos" w:cs="Cambria Math"/>
              </w:rPr>
            </w:pPr>
            <w:r w:rsidRPr="00370506">
              <w:rPr>
                <w:rFonts w:ascii="Aptos" w:hAnsi="Aptos" w:cs="Cambria Math"/>
              </w:rPr>
              <w:t>Voor hem draait het om ontwikkeling.</w:t>
            </w:r>
            <w:r>
              <w:rPr>
                <w:rFonts w:ascii="Aptos" w:hAnsi="Aptos" w:cs="Cambria Math"/>
              </w:rPr>
              <w:t xml:space="preserve"> </w:t>
            </w:r>
            <w:r w:rsidR="001E2CD6" w:rsidRPr="009409EE">
              <w:rPr>
                <w:rFonts w:ascii="Aptos" w:hAnsi="Aptos" w:cs="Cambria Math"/>
              </w:rPr>
              <w:t>"Je bent eigenlijk nooit uitgeleerd.</w:t>
            </w:r>
            <w:r w:rsidR="001E2CD6" w:rsidRPr="00AA290B">
              <w:rPr>
                <w:rFonts w:ascii="Verdana" w:hAnsi="Verdana"/>
                <w:color w:val="000000"/>
                <w:sz w:val="20"/>
                <w:szCs w:val="20"/>
              </w:rPr>
              <w:t xml:space="preserve"> </w:t>
            </w:r>
            <w:r w:rsidR="001E2CD6">
              <w:rPr>
                <w:rFonts w:ascii="Verdana" w:hAnsi="Verdana"/>
                <w:color w:val="000000"/>
                <w:sz w:val="20"/>
                <w:szCs w:val="20"/>
              </w:rPr>
              <w:t>Zo</w:t>
            </w:r>
            <w:r w:rsidR="001E2CD6" w:rsidRPr="00AA290B">
              <w:rPr>
                <w:rFonts w:ascii="Aptos" w:hAnsi="Aptos" w:cs="Cambria Math"/>
              </w:rPr>
              <w:t xml:space="preserve"> blijf je jezelf altijd </w:t>
            </w:r>
            <w:r w:rsidR="001E2CD6">
              <w:rPr>
                <w:rFonts w:ascii="Aptos" w:hAnsi="Aptos" w:cs="Cambria Math"/>
              </w:rPr>
              <w:t>verder o</w:t>
            </w:r>
            <w:r w:rsidR="001E2CD6" w:rsidRPr="00AA290B">
              <w:rPr>
                <w:rFonts w:ascii="Aptos" w:hAnsi="Aptos" w:cs="Cambria Math"/>
              </w:rPr>
              <w:t>ntwikkelen</w:t>
            </w:r>
            <w:r w:rsidR="001E2CD6">
              <w:rPr>
                <w:rFonts w:ascii="Aptos" w:hAnsi="Aptos" w:cs="Cambria Math"/>
              </w:rPr>
              <w:t>.</w:t>
            </w:r>
            <w:r w:rsidR="001E2CD6" w:rsidRPr="009409EE">
              <w:rPr>
                <w:rFonts w:ascii="Aptos" w:hAnsi="Aptos" w:cs="Cambria Math"/>
              </w:rPr>
              <w:t xml:space="preserve"> Zodra je merkt dat je ergens stappen in hebt gemaakt, geeft dat veel voldoening."</w:t>
            </w:r>
          </w:p>
          <w:p w14:paraId="1BABCAF6" w14:textId="77777777" w:rsidR="00C069B5" w:rsidRPr="00B26ECD" w:rsidRDefault="00C069B5" w:rsidP="00C069B5">
            <w:pPr>
              <w:rPr>
                <w:rFonts w:ascii="Aptos" w:hAnsi="Aptos"/>
              </w:rPr>
            </w:pPr>
          </w:p>
          <w:p w14:paraId="7C6A6D07" w14:textId="7E0ABD26" w:rsidR="00C069B5" w:rsidRPr="00B26ECD" w:rsidRDefault="00C069B5" w:rsidP="00C069B5">
            <w:pPr>
              <w:rPr>
                <w:rFonts w:ascii="Aptos" w:hAnsi="Aptos"/>
              </w:rPr>
            </w:pPr>
            <w:r w:rsidRPr="00B26ECD">
              <w:rPr>
                <w:rFonts w:ascii="Aptos" w:hAnsi="Aptos"/>
              </w:rPr>
              <w:t>Ook de werksfeer speelt een belangrijke rol. "Het voelt hier menselijk. Er wordt naar je geluisterd, je krijgt kansen en er hangt een goede sfeer."</w:t>
            </w:r>
          </w:p>
          <w:p w14:paraId="239CD352" w14:textId="77777777" w:rsidR="00495AA6" w:rsidRPr="00C069B5" w:rsidRDefault="00495AA6" w:rsidP="00C069B5">
            <w:pPr>
              <w:rPr>
                <w:rFonts w:ascii="Aptos" w:hAnsi="Aptos"/>
              </w:rPr>
            </w:pPr>
          </w:p>
          <w:p w14:paraId="5B42B2B3" w14:textId="77777777" w:rsidR="00495AA6" w:rsidRDefault="00C069B5" w:rsidP="00C069B5">
            <w:pPr>
              <w:rPr>
                <w:rFonts w:ascii="Aptos" w:hAnsi="Aptos"/>
              </w:rPr>
            </w:pPr>
            <w:r w:rsidRPr="00C069B5">
              <w:rPr>
                <w:rFonts w:ascii="Segoe UI Emoji" w:hAnsi="Segoe UI Emoji" w:cs="Segoe UI Emoji"/>
              </w:rPr>
              <w:t>📈</w:t>
            </w:r>
            <w:r w:rsidRPr="00C069B5">
              <w:rPr>
                <w:rFonts w:ascii="Aptos" w:hAnsi="Aptos"/>
              </w:rPr>
              <w:t xml:space="preserve"> Waar brengt jouw volgende stap je?</w:t>
            </w:r>
            <w:r w:rsidR="00495AA6">
              <w:rPr>
                <w:rFonts w:ascii="Aptos" w:hAnsi="Aptos"/>
              </w:rPr>
              <w:t xml:space="preserve"> </w:t>
            </w:r>
          </w:p>
          <w:p w14:paraId="19E59EC8" w14:textId="4FFDEB8F" w:rsidR="00C069B5" w:rsidRPr="00C069B5" w:rsidRDefault="00495AA6" w:rsidP="00C069B5">
            <w:pPr>
              <w:rPr>
                <w:rFonts w:ascii="Aptos" w:hAnsi="Aptos"/>
              </w:rPr>
            </w:pPr>
            <w:r>
              <w:rPr>
                <w:rFonts w:ascii="Aptos" w:hAnsi="Aptos"/>
              </w:rPr>
              <w:t xml:space="preserve">Bekijk de vacature in de </w:t>
            </w:r>
            <w:proofErr w:type="spellStart"/>
            <w:r>
              <w:rPr>
                <w:rFonts w:ascii="Aptos" w:hAnsi="Aptos"/>
              </w:rPr>
              <w:t>comments</w:t>
            </w:r>
            <w:proofErr w:type="spellEnd"/>
            <w:r>
              <w:rPr>
                <w:rFonts w:ascii="Aptos" w:hAnsi="Aptos"/>
              </w:rPr>
              <w:t>.</w:t>
            </w:r>
          </w:p>
          <w:p w14:paraId="4DE65157" w14:textId="77777777" w:rsidR="00EC2284" w:rsidRPr="00C4756F" w:rsidRDefault="00EC2284" w:rsidP="005C543C">
            <w:pPr>
              <w:rPr>
                <w:rFonts w:ascii="Aptos" w:hAnsi="Aptos"/>
              </w:rPr>
            </w:pPr>
          </w:p>
          <w:p w14:paraId="2DAC1DC9" w14:textId="77777777" w:rsidR="00495AA6" w:rsidRPr="009409EE" w:rsidRDefault="00495AA6" w:rsidP="00495AA6">
            <w:pPr>
              <w:rPr>
                <w:rFonts w:ascii="Aptos" w:hAnsi="Aptos"/>
              </w:rPr>
            </w:pPr>
            <w:r w:rsidRPr="009409EE">
              <w:rPr>
                <w:rFonts w:ascii="Aptos" w:hAnsi="Aptos"/>
              </w:rPr>
              <w:t xml:space="preserve">#werkvoorbereider #installatietechniek #elektrotechniek #doorgroeien #vacature </w:t>
            </w:r>
          </w:p>
          <w:p w14:paraId="17CB582A" w14:textId="77777777" w:rsidR="00EC2284" w:rsidRPr="00C4756F" w:rsidRDefault="00EC2284" w:rsidP="005C543C">
            <w:pPr>
              <w:rPr>
                <w:rFonts w:ascii="Aptos" w:hAnsi="Aptos"/>
              </w:rPr>
            </w:pPr>
          </w:p>
          <w:p w14:paraId="6F0209C3" w14:textId="77777777" w:rsidR="00EC2284" w:rsidRPr="00C4756F" w:rsidRDefault="00EC2284" w:rsidP="005C543C">
            <w:pPr>
              <w:rPr>
                <w:rFonts w:ascii="Aptos" w:hAnsi="Aptos"/>
              </w:rPr>
            </w:pPr>
          </w:p>
        </w:tc>
      </w:tr>
    </w:tbl>
    <w:p w14:paraId="1DA922B7" w14:textId="77777777" w:rsidR="006C6838" w:rsidRPr="005E227D" w:rsidRDefault="006C6838" w:rsidP="00611F41">
      <w:pPr>
        <w:rPr>
          <w:rFonts w:ascii="Aptos" w:hAnsi="Aptos"/>
        </w:rPr>
      </w:pPr>
    </w:p>
    <w:p w14:paraId="7CA580C5" w14:textId="77777777" w:rsidR="00A90613" w:rsidRDefault="00A90613" w:rsidP="00611F41">
      <w:pPr>
        <w:rPr>
          <w:rFonts w:ascii="Aptos" w:hAnsi="Aptos"/>
          <w:b/>
          <w:bCs/>
        </w:rPr>
      </w:pPr>
      <w:r w:rsidRPr="005E227D">
        <w:rPr>
          <w:rFonts w:ascii="Aptos" w:hAnsi="Aptos"/>
          <w:b/>
          <w:bCs/>
        </w:rPr>
        <w:t xml:space="preserve">Media: </w:t>
      </w:r>
    </w:p>
    <w:p w14:paraId="60A8D551" w14:textId="451B5348" w:rsidR="009409EE" w:rsidRPr="005E227D" w:rsidRDefault="00EB5384" w:rsidP="00611F41">
      <w:pPr>
        <w:rPr>
          <w:rFonts w:ascii="Aptos" w:hAnsi="Aptos"/>
          <w:b/>
          <w:bCs/>
        </w:rPr>
      </w:pPr>
      <w:r>
        <w:rPr>
          <w:rFonts w:ascii="Aptos" w:hAnsi="Aptos"/>
          <w:b/>
          <w:bCs/>
          <w:noProof/>
        </w:rPr>
        <w:lastRenderedPageBreak/>
        <w:drawing>
          <wp:inline distT="0" distB="0" distL="0" distR="0" wp14:anchorId="4456BE08" wp14:editId="238B171F">
            <wp:extent cx="5760720" cy="4403725"/>
            <wp:effectExtent l="0" t="0" r="0" b="0"/>
            <wp:docPr id="93801012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10126" name="Afbeelding 93801012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4403725"/>
                    </a:xfrm>
                    <a:prstGeom prst="rect">
                      <a:avLst/>
                    </a:prstGeom>
                  </pic:spPr>
                </pic:pic>
              </a:graphicData>
            </a:graphic>
          </wp:inline>
        </w:drawing>
      </w:r>
    </w:p>
    <w:sectPr w:rsidR="009409EE" w:rsidRPr="005E22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tillium Web">
    <w:altName w:val="Calibri"/>
    <w:panose1 w:val="00000500000000000000"/>
    <w:charset w:val="00"/>
    <w:family w:val="auto"/>
    <w:pitch w:val="variable"/>
    <w:sig w:usb0="00000007" w:usb1="00000001" w:usb2="00000000" w:usb3="00000000" w:csb0="00000093"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F2F"/>
    <w:rsid w:val="00065FB5"/>
    <w:rsid w:val="000C7635"/>
    <w:rsid w:val="000F7B65"/>
    <w:rsid w:val="00110DAA"/>
    <w:rsid w:val="00164334"/>
    <w:rsid w:val="001C19A3"/>
    <w:rsid w:val="001E2CD6"/>
    <w:rsid w:val="001F550F"/>
    <w:rsid w:val="002049E8"/>
    <w:rsid w:val="00280E7A"/>
    <w:rsid w:val="002966E3"/>
    <w:rsid w:val="00296864"/>
    <w:rsid w:val="00296B58"/>
    <w:rsid w:val="002D7CA6"/>
    <w:rsid w:val="00303FAB"/>
    <w:rsid w:val="00332D6C"/>
    <w:rsid w:val="003452CC"/>
    <w:rsid w:val="003535B1"/>
    <w:rsid w:val="00370506"/>
    <w:rsid w:val="00370CD3"/>
    <w:rsid w:val="0038791C"/>
    <w:rsid w:val="003D2EF7"/>
    <w:rsid w:val="003F48A0"/>
    <w:rsid w:val="004228D3"/>
    <w:rsid w:val="004643D7"/>
    <w:rsid w:val="004666EA"/>
    <w:rsid w:val="00495AA6"/>
    <w:rsid w:val="005227D5"/>
    <w:rsid w:val="00523AEB"/>
    <w:rsid w:val="00546C1F"/>
    <w:rsid w:val="00577FEF"/>
    <w:rsid w:val="005A3AC8"/>
    <w:rsid w:val="005B034A"/>
    <w:rsid w:val="005E227D"/>
    <w:rsid w:val="005E6F2F"/>
    <w:rsid w:val="00605CBC"/>
    <w:rsid w:val="00611F41"/>
    <w:rsid w:val="00627F60"/>
    <w:rsid w:val="0069746B"/>
    <w:rsid w:val="006B383A"/>
    <w:rsid w:val="006C6838"/>
    <w:rsid w:val="00746CF8"/>
    <w:rsid w:val="00765D7D"/>
    <w:rsid w:val="007970B0"/>
    <w:rsid w:val="007C6955"/>
    <w:rsid w:val="007F4CEF"/>
    <w:rsid w:val="008546E0"/>
    <w:rsid w:val="008A7557"/>
    <w:rsid w:val="008C084D"/>
    <w:rsid w:val="008C1054"/>
    <w:rsid w:val="00931490"/>
    <w:rsid w:val="009409EE"/>
    <w:rsid w:val="00982C80"/>
    <w:rsid w:val="00984229"/>
    <w:rsid w:val="00A01A9F"/>
    <w:rsid w:val="00A711D7"/>
    <w:rsid w:val="00A90613"/>
    <w:rsid w:val="00AA290B"/>
    <w:rsid w:val="00AA7E36"/>
    <w:rsid w:val="00B26ECD"/>
    <w:rsid w:val="00B46AC3"/>
    <w:rsid w:val="00BA4541"/>
    <w:rsid w:val="00BA7FD0"/>
    <w:rsid w:val="00C069B5"/>
    <w:rsid w:val="00D11DC5"/>
    <w:rsid w:val="00D26E0D"/>
    <w:rsid w:val="00E50A61"/>
    <w:rsid w:val="00E625D5"/>
    <w:rsid w:val="00E71D7D"/>
    <w:rsid w:val="00E74F31"/>
    <w:rsid w:val="00E916A5"/>
    <w:rsid w:val="00EB5384"/>
    <w:rsid w:val="00EC2284"/>
    <w:rsid w:val="00EE48E4"/>
    <w:rsid w:val="00EF4E01"/>
    <w:rsid w:val="00F366D8"/>
    <w:rsid w:val="00F44555"/>
    <w:rsid w:val="00F70DA3"/>
    <w:rsid w:val="00FB1C7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44B0E"/>
  <w15:chartTrackingRefBased/>
  <w15:docId w15:val="{C476AB03-D258-4D0A-962B-02E286BEB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90613"/>
    <w:rPr>
      <w:rFonts w:ascii="Titillium Web" w:hAnsi="Titillium Web"/>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styleId="Tabelraster">
    <w:name w:val="Table Grid"/>
    <w:basedOn w:val="Standaardtabel"/>
    <w:uiPriority w:val="39"/>
    <w:rsid w:val="00611F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Standaardalinea-lettertype"/>
    <w:uiPriority w:val="99"/>
    <w:unhideWhenUsed/>
    <w:rsid w:val="00984229"/>
    <w:rPr>
      <w:color w:val="0563C1" w:themeColor="hyperlink"/>
      <w:u w:val="single"/>
    </w:rPr>
  </w:style>
  <w:style w:type="character" w:styleId="Onopgelostemelding">
    <w:name w:val="Unresolved Mention"/>
    <w:basedOn w:val="Standaardalinea-lettertype"/>
    <w:uiPriority w:val="99"/>
    <w:semiHidden/>
    <w:unhideWhenUsed/>
    <w:rsid w:val="00984229"/>
    <w:rPr>
      <w:color w:val="605E5C"/>
      <w:shd w:val="clear" w:color="auto" w:fill="E1DFDD"/>
    </w:rPr>
  </w:style>
  <w:style w:type="character" w:styleId="GevolgdeHyperlink">
    <w:name w:val="FollowedHyperlink"/>
    <w:basedOn w:val="Standaardalinea-lettertype"/>
    <w:uiPriority w:val="99"/>
    <w:semiHidden/>
    <w:unhideWhenUsed/>
    <w:rsid w:val="00110DA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rberg.eu/vacature/werkvoorbereider-elektrotechniek/" TargetMode="External"/><Relationship Id="rId3" Type="http://schemas.openxmlformats.org/officeDocument/2006/relationships/customXml" Target="../customXml/item3.xml"/><Relationship Id="rId7" Type="http://schemas.openxmlformats.org/officeDocument/2006/relationships/hyperlink" Target="https://terberg.eu/vacature/werkvoorbereider-elektrotechniek-hoogbouw/" TargetMode="Externa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hyperlink" Target="https://terberg.eu/vacature/werkvoorbereider-elektrotechnie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Jansen\Technische%20Verenigde%20Bedrijven\Marketing-TTI%20-%20Documenten\Sociale%20Media\OPZET_teksten%20social%20media_algemene%20post%20(format).dotx"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11CA1E27A32B843926BD837874BFC08" ma:contentTypeVersion="14" ma:contentTypeDescription="Een nieuw document maken." ma:contentTypeScope="" ma:versionID="6b993135b317fc2aae26b56a5c50fa87">
  <xsd:schema xmlns:xsd="http://www.w3.org/2001/XMLSchema" xmlns:xs="http://www.w3.org/2001/XMLSchema" xmlns:p="http://schemas.microsoft.com/office/2006/metadata/properties" xmlns:ns2="072378c0-2ddd-4712-867a-c5ac7fc95697" xmlns:ns3="d99d6c91-bb82-4476-82d6-ef6629a148cd" targetNamespace="http://schemas.microsoft.com/office/2006/metadata/properties" ma:root="true" ma:fieldsID="edc8f457ef7e079cb8958169ec5f7e1a" ns2:_="" ns3:_="">
    <xsd:import namespace="072378c0-2ddd-4712-867a-c5ac7fc95697"/>
    <xsd:import namespace="d99d6c91-bb82-4476-82d6-ef6629a148c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2378c0-2ddd-4712-867a-c5ac7fc956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Afbeeldingtags" ma:readOnly="false" ma:fieldId="{5cf76f15-5ced-4ddc-b409-7134ff3c332f}" ma:taxonomyMulti="true" ma:sspId="d2dc3056-2474-4637-9b29-f2e287db4662"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99d6c91-bb82-4476-82d6-ef6629a148cd"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ec48fb64-27e9-4422-b132-514b6ec91fe8}" ma:internalName="TaxCatchAll" ma:showField="CatchAllData" ma:web="d99d6c91-bb82-4476-82d6-ef6629a148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72378c0-2ddd-4712-867a-c5ac7fc95697">
      <Terms xmlns="http://schemas.microsoft.com/office/infopath/2007/PartnerControls"/>
    </lcf76f155ced4ddcb4097134ff3c332f>
    <TaxCatchAll xmlns="d99d6c91-bb82-4476-82d6-ef6629a148c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D6A8A8-C9EE-4157-9A85-E1ED68A9C80C}"/>
</file>

<file path=customXml/itemProps2.xml><?xml version="1.0" encoding="utf-8"?>
<ds:datastoreItem xmlns:ds="http://schemas.openxmlformats.org/officeDocument/2006/customXml" ds:itemID="{3B633743-1222-437A-AEAF-9BA079555316}">
  <ds:schemaRefs>
    <ds:schemaRef ds:uri="http://schemas.microsoft.com/office/2006/metadata/properties"/>
    <ds:schemaRef ds:uri="http://schemas.microsoft.com/office/infopath/2007/PartnerControls"/>
    <ds:schemaRef ds:uri="86352b4a-24a8-4bd9-b56c-f81b47b28677"/>
  </ds:schemaRefs>
</ds:datastoreItem>
</file>

<file path=customXml/itemProps3.xml><?xml version="1.0" encoding="utf-8"?>
<ds:datastoreItem xmlns:ds="http://schemas.openxmlformats.org/officeDocument/2006/customXml" ds:itemID="{8972C61B-D80E-455C-AC9E-7CD7113506C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OPZET_teksten social media_algemene post (format)</Template>
  <TotalTime>122</TotalTime>
  <Pages>4</Pages>
  <Words>954</Words>
  <Characters>5530</Characters>
  <Application>Microsoft Office Word</Application>
  <DocSecurity>0</DocSecurity>
  <Lines>230</Lines>
  <Paragraphs>101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Sydney Jansen</dc:creator>
  <cp:keywords/>
  <dc:description/>
  <cp:lastModifiedBy>Sydney Jansen</cp:lastModifiedBy>
  <cp:revision>47</cp:revision>
  <dcterms:created xsi:type="dcterms:W3CDTF">2026-07-09T09:19:00Z</dcterms:created>
  <dcterms:modified xsi:type="dcterms:W3CDTF">2026-07-20T09:46:00Z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0x010100B11CA1E27A32B843926BD837874BFC08</vt:lpwstr>
  </property>
  <property fmtid="{D5CDD505-2E9C-101B-9397-08002B2CF9AE}" pid="3" name="MediaServiceImageTags">
    <vt:lpwstr/>
  </property>
  <property fmtid="{D5CDD505-2E9C-101B-9397-08002B2CF9AE}" pid="5" name="docLang">
    <vt:lpwstr>nl</vt:lpwstr>
  </property>
</Properties>
</file>