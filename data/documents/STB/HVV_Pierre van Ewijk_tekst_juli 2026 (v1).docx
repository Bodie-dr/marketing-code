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4FD7" w14:textId="77777777" w:rsidR="00A90613" w:rsidRPr="0011224F" w:rsidRDefault="00BC246A" w:rsidP="00A90613">
      <w:pPr>
        <w:rPr>
          <w:rFonts w:ascii="Aptos" w:hAnsi="Aptos"/>
          <w:b/>
          <w:bCs/>
          <w:sz w:val="36"/>
          <w:szCs w:val="36"/>
        </w:rPr>
      </w:pPr>
      <w:r w:rsidRPr="0011224F">
        <w:rPr>
          <w:rFonts w:ascii="Aptos" w:hAnsi="Aptos"/>
          <w:b/>
          <w:bCs/>
          <w:sz w:val="36"/>
          <w:szCs w:val="36"/>
        </w:rPr>
        <w:t>STB</w:t>
      </w:r>
      <w:r w:rsidR="006C6838" w:rsidRPr="0011224F">
        <w:rPr>
          <w:rFonts w:ascii="Aptos" w:hAnsi="Aptos"/>
          <w:b/>
          <w:bCs/>
          <w:sz w:val="36"/>
          <w:szCs w:val="36"/>
        </w:rPr>
        <w:t xml:space="preserve"> format </w:t>
      </w:r>
      <w:r w:rsidR="0011345B">
        <w:rPr>
          <w:rFonts w:ascii="Aptos" w:hAnsi="Aptos"/>
          <w:b/>
          <w:bCs/>
          <w:sz w:val="36"/>
          <w:szCs w:val="36"/>
        </w:rPr>
        <w:t>het verhaal van p</w:t>
      </w:r>
      <w:r w:rsidR="00470CED" w:rsidRPr="0011224F">
        <w:rPr>
          <w:rFonts w:ascii="Aptos" w:hAnsi="Aptos"/>
          <w:b/>
          <w:bCs/>
          <w:sz w:val="36"/>
          <w:szCs w:val="36"/>
        </w:rPr>
        <w:t>ost</w:t>
      </w:r>
      <w:r w:rsidR="00A90613" w:rsidRPr="0011224F">
        <w:rPr>
          <w:rFonts w:ascii="Aptos" w:hAnsi="Aptos"/>
          <w:b/>
          <w:bCs/>
          <w:sz w:val="36"/>
          <w:szCs w:val="36"/>
        </w:rPr>
        <w:t xml:space="preserve"> | </w:t>
      </w:r>
      <w:r w:rsidR="006C6838" w:rsidRPr="0011224F">
        <w:rPr>
          <w:rFonts w:ascii="Aptos" w:hAnsi="Aptos"/>
          <w:b/>
          <w:bCs/>
          <w:sz w:val="36"/>
          <w:szCs w:val="36"/>
        </w:rPr>
        <w:t>opzet</w:t>
      </w:r>
    </w:p>
    <w:p w14:paraId="1A1FBE6E" w14:textId="77777777" w:rsidR="003452CC" w:rsidRPr="0011224F" w:rsidRDefault="00A90613" w:rsidP="00A90613">
      <w:pPr>
        <w:rPr>
          <w:rFonts w:ascii="Aptos" w:hAnsi="Aptos"/>
          <w:i/>
          <w:iCs/>
        </w:rPr>
      </w:pPr>
      <w:r w:rsidRPr="0011224F">
        <w:rPr>
          <w:rFonts w:ascii="Aptos" w:hAnsi="Aptos"/>
        </w:rPr>
        <w:t xml:space="preserve">Opslaan als: </w:t>
      </w:r>
      <w:r w:rsidRPr="0011224F">
        <w:rPr>
          <w:rFonts w:ascii="Aptos" w:hAnsi="Aptos"/>
          <w:i/>
          <w:iCs/>
          <w:highlight w:val="yellow"/>
        </w:rPr>
        <w:t xml:space="preserve">onderwerp </w:t>
      </w:r>
      <w:r w:rsidRPr="0011224F">
        <w:rPr>
          <w:rFonts w:ascii="Aptos" w:hAnsi="Aptos"/>
          <w:i/>
          <w:iCs/>
        </w:rPr>
        <w:t>_tekst_</w:t>
      </w:r>
      <w:r w:rsidRPr="0011224F">
        <w:rPr>
          <w:rFonts w:ascii="Aptos" w:hAnsi="Aptos"/>
          <w:i/>
          <w:iCs/>
          <w:highlight w:val="yellow"/>
        </w:rPr>
        <w:t>maand+jaar</w:t>
      </w:r>
      <w:r w:rsidRPr="0011224F">
        <w:rPr>
          <w:rFonts w:ascii="Aptos" w:hAnsi="Aptos"/>
          <w:i/>
          <w:iCs/>
        </w:rPr>
        <w:t xml:space="preserve"> (versie </w:t>
      </w:r>
      <w:r w:rsidRPr="0011224F">
        <w:rPr>
          <w:rFonts w:ascii="Aptos" w:hAnsi="Aptos"/>
          <w:i/>
          <w:iCs/>
          <w:highlight w:val="yellow"/>
        </w:rPr>
        <w:t>X</w:t>
      </w:r>
      <w:r w:rsidRPr="0011224F">
        <w:rPr>
          <w:rFonts w:ascii="Aptos" w:hAnsi="Aptos"/>
          <w:i/>
          <w:iCs/>
        </w:rPr>
        <w:t>)</w:t>
      </w:r>
      <w:r w:rsidRPr="0011224F">
        <w:rPr>
          <w:rFonts w:ascii="Aptos" w:hAnsi="Aptos"/>
          <w:i/>
          <w:iCs/>
        </w:rPr>
        <w:tab/>
      </w:r>
    </w:p>
    <w:p w14:paraId="4ED934D6" w14:textId="77777777" w:rsidR="00611F41" w:rsidRPr="0011224F" w:rsidRDefault="00611F41" w:rsidP="00611F41">
      <w:pPr>
        <w:pBdr>
          <w:top w:val="single" w:sz="4" w:space="1" w:color="auto"/>
          <w:left w:val="single" w:sz="4" w:space="4" w:color="auto"/>
          <w:bottom w:val="single" w:sz="4" w:space="1" w:color="auto"/>
          <w:right w:val="single" w:sz="4" w:space="4" w:color="auto"/>
        </w:pBdr>
        <w:rPr>
          <w:rFonts w:ascii="Aptos" w:hAnsi="Aptos"/>
        </w:rPr>
      </w:pPr>
      <w:r w:rsidRPr="0011224F">
        <w:rPr>
          <w:rFonts w:ascii="Aptos" w:hAnsi="Aptos"/>
          <w:b/>
          <w:bCs/>
        </w:rPr>
        <w:t>Bedrijf</w:t>
      </w:r>
      <w:r w:rsidRPr="0011224F">
        <w:rPr>
          <w:rFonts w:ascii="Aptos" w:hAnsi="Aptos"/>
        </w:rPr>
        <w:t>:</w:t>
      </w:r>
      <w:r w:rsidR="004666EA" w:rsidRPr="0011224F">
        <w:rPr>
          <w:rFonts w:ascii="Aptos" w:hAnsi="Aptos"/>
        </w:rPr>
        <w:t xml:space="preserve"> </w:t>
      </w:r>
      <w:r w:rsidR="00BC246A" w:rsidRPr="0011224F">
        <w:rPr>
          <w:rFonts w:ascii="Aptos" w:hAnsi="Aptos"/>
        </w:rPr>
        <w:t>STB</w:t>
      </w:r>
    </w:p>
    <w:p w14:paraId="30FEAFB2" w14:textId="2CB7512F" w:rsidR="00E916A5" w:rsidRPr="003F23B8" w:rsidRDefault="00A90613" w:rsidP="003F23B8">
      <w:pPr>
        <w:pBdr>
          <w:top w:val="single" w:sz="4" w:space="1" w:color="auto"/>
          <w:left w:val="single" w:sz="4" w:space="4" w:color="auto"/>
          <w:bottom w:val="single" w:sz="4" w:space="1" w:color="auto"/>
          <w:right w:val="single" w:sz="4" w:space="4" w:color="auto"/>
        </w:pBdr>
        <w:rPr>
          <w:rFonts w:ascii="Aptos" w:hAnsi="Aptos"/>
        </w:rPr>
      </w:pPr>
      <w:r w:rsidRPr="0011224F">
        <w:rPr>
          <w:rFonts w:ascii="Aptos" w:hAnsi="Aptos"/>
          <w:b/>
          <w:bCs/>
        </w:rPr>
        <w:t xml:space="preserve">Schrijver: </w:t>
      </w:r>
      <w:r w:rsidR="005E3DB4" w:rsidRPr="005E3DB4">
        <w:rPr>
          <w:rFonts w:ascii="Aptos" w:hAnsi="Aptos"/>
        </w:rPr>
        <w:t>Sydney Jansen</w:t>
      </w:r>
    </w:p>
    <w:p w14:paraId="5AB45886" w14:textId="77777777" w:rsidR="0011224F" w:rsidRPr="0011224F" w:rsidRDefault="0011224F" w:rsidP="00611F41">
      <w:pPr>
        <w:rPr>
          <w:rFonts w:ascii="Aptos" w:hAnsi="Aptos"/>
          <w:b/>
          <w:bCs/>
        </w:rPr>
      </w:pPr>
    </w:p>
    <w:tbl>
      <w:tblPr>
        <w:tblStyle w:val="Tabelraster"/>
        <w:tblW w:w="0" w:type="auto"/>
        <w:tblLook w:val="04A0" w:firstRow="1" w:lastRow="0" w:firstColumn="1" w:lastColumn="0" w:noHBand="0" w:noVBand="1"/>
      </w:tblPr>
      <w:tblGrid>
        <w:gridCol w:w="9062"/>
      </w:tblGrid>
      <w:tr w:rsidR="00D86C08" w:rsidRPr="00C4756F" w14:paraId="5E6F48D0" w14:textId="77777777" w:rsidTr="005C543C">
        <w:tc>
          <w:tcPr>
            <w:tcW w:w="9062" w:type="dxa"/>
          </w:tcPr>
          <w:p w14:paraId="53B4E984" w14:textId="77777777" w:rsidR="00D86C08" w:rsidRPr="00C4756F" w:rsidRDefault="00D86C08" w:rsidP="005C543C">
            <w:pPr>
              <w:rPr>
                <w:rFonts w:ascii="Aptos" w:hAnsi="Aptos"/>
                <w:b/>
                <w:bCs/>
              </w:rPr>
            </w:pPr>
            <w:r w:rsidRPr="00C4756F">
              <w:rPr>
                <w:rFonts w:ascii="Aptos" w:hAnsi="Aptos"/>
                <w:b/>
                <w:bCs/>
              </w:rPr>
              <w:t xml:space="preserve">Kanaal: </w:t>
            </w:r>
            <w:r w:rsidRPr="00C4756F">
              <w:rPr>
                <w:rFonts w:ascii="Aptos" w:hAnsi="Aptos"/>
              </w:rPr>
              <w:t>LinkedIn</w:t>
            </w:r>
          </w:p>
        </w:tc>
      </w:tr>
      <w:tr w:rsidR="00D86C08" w:rsidRPr="00C4756F" w14:paraId="54DD2650" w14:textId="77777777" w:rsidTr="005C543C">
        <w:tc>
          <w:tcPr>
            <w:tcW w:w="9062" w:type="dxa"/>
          </w:tcPr>
          <w:p w14:paraId="6E4947EC" w14:textId="0A562ED7" w:rsidR="00D86C08" w:rsidRPr="00D4713E" w:rsidRDefault="005E3DB4" w:rsidP="005C543C">
            <w:pPr>
              <w:rPr>
                <w:rFonts w:ascii="Aptos" w:hAnsi="Aptos"/>
                <w:b/>
                <w:bCs/>
              </w:rPr>
            </w:pPr>
            <w:r w:rsidRPr="00D4713E">
              <w:rPr>
                <w:rFonts w:ascii="Aptos" w:hAnsi="Aptos"/>
                <w:b/>
                <w:bCs/>
              </w:rPr>
              <w:t xml:space="preserve">Van </w:t>
            </w:r>
            <w:r w:rsidR="00D4713E" w:rsidRPr="00D4713E">
              <w:rPr>
                <w:rFonts w:ascii="Aptos" w:hAnsi="Aptos"/>
                <w:b/>
                <w:bCs/>
              </w:rPr>
              <w:t>de keuken naar technisch beheer</w:t>
            </w:r>
            <w:r w:rsidRPr="00D4713E">
              <w:rPr>
                <w:rFonts w:ascii="Aptos" w:hAnsi="Aptos"/>
                <w:b/>
                <w:bCs/>
              </w:rPr>
              <w:t>: het verhaal van Pierre</w:t>
            </w:r>
            <w:r w:rsidR="00D4713E">
              <w:rPr>
                <w:rFonts w:ascii="Aptos" w:hAnsi="Aptos"/>
                <w:b/>
                <w:bCs/>
              </w:rPr>
              <w:t xml:space="preserve"> van Ewijk </w:t>
            </w:r>
            <w:r w:rsidR="00883F04" w:rsidRPr="00210A5D">
              <w:rPr>
                <w:rFonts w:ascii="Segoe UI Emoji" w:hAnsi="Segoe UI Emoji" w:cs="Segoe UI Emoji"/>
              </w:rPr>
              <w:t>👨</w:t>
            </w:r>
            <w:r w:rsidR="00883F04" w:rsidRPr="00210A5D">
              <w:rPr>
                <w:rFonts w:ascii="Aptos" w:hAnsi="Aptos"/>
              </w:rPr>
              <w:t>‍</w:t>
            </w:r>
            <w:r w:rsidR="00883F04" w:rsidRPr="00210A5D">
              <w:rPr>
                <w:rFonts w:ascii="Segoe UI Emoji" w:hAnsi="Segoe UI Emoji" w:cs="Segoe UI Emoji"/>
              </w:rPr>
              <w:t>🍳💡</w:t>
            </w:r>
          </w:p>
          <w:p w14:paraId="0C592C50" w14:textId="77777777" w:rsidR="00D86C08" w:rsidRPr="001908BA" w:rsidRDefault="00D86C08" w:rsidP="005C543C">
            <w:pPr>
              <w:rPr>
                <w:rFonts w:ascii="Aptos" w:hAnsi="Aptos"/>
              </w:rPr>
            </w:pPr>
          </w:p>
          <w:p w14:paraId="605F517F" w14:textId="73B64F81" w:rsidR="00210A5D" w:rsidRDefault="00210A5D" w:rsidP="00210A5D">
            <w:pPr>
              <w:rPr>
                <w:rFonts w:ascii="Aptos" w:hAnsi="Aptos"/>
              </w:rPr>
            </w:pPr>
            <w:r w:rsidRPr="00210A5D">
              <w:rPr>
                <w:rFonts w:ascii="Aptos" w:hAnsi="Aptos"/>
              </w:rPr>
              <w:t xml:space="preserve">Sommige loopbanen lopen niet volgens plan, maar brengen je precies waar je moet zijn. </w:t>
            </w:r>
            <w:r w:rsidR="00883F04">
              <w:rPr>
                <w:rFonts w:ascii="Aptos" w:hAnsi="Aptos"/>
              </w:rPr>
              <w:t>@</w:t>
            </w:r>
            <w:r w:rsidRPr="00210A5D">
              <w:rPr>
                <w:rFonts w:ascii="Aptos" w:hAnsi="Aptos"/>
              </w:rPr>
              <w:t>Pierre van Ewijk, Projectleider bij STB in Houten, is daar een mooi voorbeeld van.</w:t>
            </w:r>
          </w:p>
          <w:p w14:paraId="25C68738" w14:textId="77777777" w:rsidR="00883F04" w:rsidRPr="00210A5D" w:rsidRDefault="00883F04" w:rsidP="00210A5D">
            <w:pPr>
              <w:rPr>
                <w:rFonts w:ascii="Aptos" w:hAnsi="Aptos"/>
              </w:rPr>
            </w:pPr>
          </w:p>
          <w:p w14:paraId="43C65352" w14:textId="274F9E70" w:rsidR="00210A5D" w:rsidRDefault="00210A5D" w:rsidP="00210A5D">
            <w:pPr>
              <w:rPr>
                <w:rFonts w:ascii="Aptos" w:hAnsi="Aptos"/>
              </w:rPr>
            </w:pPr>
            <w:r w:rsidRPr="00210A5D">
              <w:rPr>
                <w:rFonts w:ascii="Aptos" w:hAnsi="Aptos"/>
              </w:rPr>
              <w:t xml:space="preserve">Zijn carrière begon niet in de techniek, maar in de keuken. “Na het afronden van een koksopleiding ontdekte ik al snel dat het vak niet goed bij mij paste.” Op zoek naar iets anders sloeg hij letterlijk de krant open, zag een vacature en zette daarmee zijn eerste stap in de installatietechniek. </w:t>
            </w:r>
          </w:p>
          <w:p w14:paraId="5D430C74" w14:textId="77777777" w:rsidR="00883F04" w:rsidRPr="00210A5D" w:rsidRDefault="00883F04" w:rsidP="00210A5D">
            <w:pPr>
              <w:rPr>
                <w:rFonts w:ascii="Aptos" w:hAnsi="Aptos"/>
              </w:rPr>
            </w:pPr>
          </w:p>
          <w:p w14:paraId="3F511ED2" w14:textId="32E7392E" w:rsidR="00210A5D" w:rsidRPr="00883F04" w:rsidRDefault="00210A5D" w:rsidP="00210A5D">
            <w:pPr>
              <w:rPr>
                <w:rFonts w:ascii="Aptos" w:hAnsi="Aptos"/>
              </w:rPr>
            </w:pPr>
            <w:r w:rsidRPr="00210A5D">
              <w:rPr>
                <w:rFonts w:ascii="Aptos" w:hAnsi="Aptos"/>
              </w:rPr>
              <w:t>Als Leerlingmonteur begon hij in de woningbouw en utiliteit. In de jaren die volgden werkte hij voor verschillende installatiebedrijven en deed hij brede technische ervaring op. Toch begon het na vijftien jaar in de buitendienst te kriebelen.</w:t>
            </w:r>
            <w:r w:rsidR="00883F04">
              <w:rPr>
                <w:rFonts w:ascii="Aptos" w:hAnsi="Aptos"/>
              </w:rPr>
              <w:t xml:space="preserve"> </w:t>
            </w:r>
            <w:r w:rsidRPr="00210A5D">
              <w:rPr>
                <w:rFonts w:ascii="Aptos" w:hAnsi="Aptos"/>
              </w:rPr>
              <w:t xml:space="preserve">“Ik krijg energie van dingen die beter kunnen. Of dat nu intern is of bij klanten. Ik vind het mooi om processen slimmer, efficiënter en toekomstbestendig te maken.” </w:t>
            </w:r>
          </w:p>
          <w:p w14:paraId="7CBB964B" w14:textId="77777777" w:rsidR="00883F04" w:rsidRPr="00210A5D" w:rsidRDefault="00883F04" w:rsidP="00210A5D">
            <w:pPr>
              <w:rPr>
                <w:rFonts w:ascii="Aptos" w:hAnsi="Aptos"/>
              </w:rPr>
            </w:pPr>
          </w:p>
          <w:p w14:paraId="2618423F" w14:textId="6FC3A97E" w:rsidR="00210A5D" w:rsidRDefault="00210A5D" w:rsidP="00210A5D">
            <w:pPr>
              <w:rPr>
                <w:rFonts w:ascii="Aptos" w:hAnsi="Aptos"/>
              </w:rPr>
            </w:pPr>
            <w:r w:rsidRPr="00210A5D">
              <w:rPr>
                <w:rFonts w:ascii="Aptos" w:hAnsi="Aptos"/>
              </w:rPr>
              <w:t xml:space="preserve">Die ambitie bracht hem uiteindelijk naar functies als Planner, Servicecoördinator en Vestigingsleider. Twee maanden geleden kwam hij in contact met STB. “Er moest echt iets worden opgebouwd. Teams verder ontwikkelen, processen verbeteren en samen een sterke vestiging neerzetten. Dat sprak me direct aan.” </w:t>
            </w:r>
          </w:p>
          <w:p w14:paraId="1AA8FDFC" w14:textId="77777777" w:rsidR="00883F04" w:rsidRPr="00210A5D" w:rsidRDefault="00883F04" w:rsidP="00210A5D">
            <w:pPr>
              <w:rPr>
                <w:rFonts w:ascii="Aptos" w:hAnsi="Aptos"/>
              </w:rPr>
            </w:pPr>
          </w:p>
          <w:p w14:paraId="4D09D306" w14:textId="31534873" w:rsidR="00210A5D" w:rsidRDefault="00210A5D" w:rsidP="00210A5D">
            <w:pPr>
              <w:rPr>
                <w:rFonts w:ascii="Aptos" w:hAnsi="Aptos"/>
              </w:rPr>
            </w:pPr>
            <w:r w:rsidRPr="00210A5D">
              <w:rPr>
                <w:rFonts w:ascii="Aptos" w:hAnsi="Aptos"/>
              </w:rPr>
              <w:t>Inmiddels heeft hij zijn proeftijd succesvol afgerond en kijkt hij met een goed gevoel terug op zijn eerste maanden.</w:t>
            </w:r>
            <w:r>
              <w:rPr>
                <w:rFonts w:ascii="Aptos" w:hAnsi="Aptos"/>
              </w:rPr>
              <w:t xml:space="preserve"> </w:t>
            </w:r>
            <w:r w:rsidRPr="00210A5D">
              <w:rPr>
                <w:rFonts w:ascii="Aptos" w:hAnsi="Aptos"/>
              </w:rPr>
              <w:t>“Het voelde alsof ik in een warm bad terechtkwam. Ik werd goed ontvangen en als ik ergens tegenaan liep, was er altijd wel iemand die me wilde helpen.”</w:t>
            </w:r>
          </w:p>
          <w:p w14:paraId="4074A894" w14:textId="77777777" w:rsidR="00210A5D" w:rsidRPr="00210A5D" w:rsidRDefault="00210A5D" w:rsidP="00210A5D">
            <w:pPr>
              <w:rPr>
                <w:rFonts w:ascii="Aptos" w:hAnsi="Aptos"/>
              </w:rPr>
            </w:pPr>
          </w:p>
          <w:p w14:paraId="2420FB75" w14:textId="221BDA6C" w:rsidR="00210A5D" w:rsidRDefault="00210A5D" w:rsidP="00210A5D">
            <w:pPr>
              <w:rPr>
                <w:rFonts w:ascii="Aptos" w:hAnsi="Aptos"/>
              </w:rPr>
            </w:pPr>
            <w:r w:rsidRPr="00210A5D">
              <w:rPr>
                <w:rFonts w:ascii="Aptos" w:hAnsi="Aptos"/>
              </w:rPr>
              <w:t>Als Projectleider houdt Pierre zich tegenwoordig vooral bezig met servicecontracten voor uiteenlopende klanten, van vastgoedbeheerders en hotels tot kantoorlocaties, winkelcentra en parkeergarages. Geen dag is hetzelfde en juist die afwisseling maakt het werk voor hem interessant.</w:t>
            </w:r>
            <w:r>
              <w:rPr>
                <w:rFonts w:ascii="Aptos" w:hAnsi="Aptos"/>
              </w:rPr>
              <w:t xml:space="preserve"> </w:t>
            </w:r>
            <w:r w:rsidRPr="00210A5D">
              <w:rPr>
                <w:rFonts w:ascii="Aptos" w:hAnsi="Aptos"/>
              </w:rPr>
              <w:t xml:space="preserve">“Iedereen is gemotiveerd om klanten zo goed mogelijk te helpen. Er wordt meegedacht in oplossingen en er is veel ruimte om initiatief te nemen.” </w:t>
            </w:r>
          </w:p>
          <w:p w14:paraId="65FAF00F" w14:textId="77777777" w:rsidR="00210A5D" w:rsidRPr="00210A5D" w:rsidRDefault="00210A5D" w:rsidP="00210A5D">
            <w:pPr>
              <w:rPr>
                <w:rFonts w:ascii="Aptos" w:hAnsi="Aptos"/>
              </w:rPr>
            </w:pPr>
          </w:p>
          <w:p w14:paraId="6EE1A851" w14:textId="5FC1E039" w:rsidR="00210A5D" w:rsidRPr="00210A5D" w:rsidRDefault="00C44178" w:rsidP="00210A5D">
            <w:pPr>
              <w:rPr>
                <w:rFonts w:ascii="Aptos" w:hAnsi="Aptos"/>
              </w:rPr>
            </w:pPr>
            <w:proofErr w:type="gramStart"/>
            <w:r w:rsidRPr="00C44178">
              <w:rPr>
                <w:rFonts w:ascii="Segoe UI Emoji" w:hAnsi="Segoe UI Emoji" w:cs="Segoe UI Emoji"/>
              </w:rPr>
              <w:t>🤝</w:t>
            </w:r>
            <w:r w:rsidR="00210A5D" w:rsidRPr="00210A5D">
              <w:rPr>
                <w:rFonts w:ascii="Aptos" w:hAnsi="Aptos"/>
              </w:rPr>
              <w:t>“</w:t>
            </w:r>
            <w:proofErr w:type="gramEnd"/>
            <w:r w:rsidR="00210A5D" w:rsidRPr="00210A5D">
              <w:rPr>
                <w:rFonts w:ascii="Aptos" w:hAnsi="Aptos"/>
              </w:rPr>
              <w:t>Als je houdt van uitdaging, veel afwisseling en de kans om echt mee te bouwen aan een organisatie, dan zit je bij STB op je plek.” Precies die mentaliteit maakt hem een waardevolle kracht binnen STB.</w:t>
            </w:r>
          </w:p>
          <w:p w14:paraId="733A94D9" w14:textId="77777777" w:rsidR="00D4713E" w:rsidRDefault="00D4713E" w:rsidP="005E3DB4">
            <w:pPr>
              <w:rPr>
                <w:rFonts w:ascii="Aptos" w:hAnsi="Aptos"/>
              </w:rPr>
            </w:pPr>
          </w:p>
          <w:p w14:paraId="787F7E63" w14:textId="20DCBAFB" w:rsidR="00D86C08" w:rsidRPr="00C4756F" w:rsidRDefault="00D4713E" w:rsidP="005C543C">
            <w:pPr>
              <w:rPr>
                <w:rFonts w:ascii="Aptos" w:hAnsi="Aptos"/>
              </w:rPr>
            </w:pPr>
            <w:r>
              <w:rPr>
                <w:rFonts w:ascii="Aptos" w:hAnsi="Aptos"/>
              </w:rPr>
              <w:t>#projectleider #hetverhaalvan #technischbeheer #ontwikkeling #houten</w:t>
            </w:r>
          </w:p>
          <w:p w14:paraId="4E20A169" w14:textId="77777777" w:rsidR="00D86C08" w:rsidRPr="00C4756F" w:rsidRDefault="00D86C08" w:rsidP="005C543C">
            <w:pPr>
              <w:rPr>
                <w:rFonts w:ascii="Aptos" w:hAnsi="Aptos"/>
              </w:rPr>
            </w:pPr>
          </w:p>
        </w:tc>
      </w:tr>
    </w:tbl>
    <w:p w14:paraId="4313BDDA" w14:textId="77777777" w:rsidR="00D86C08" w:rsidRDefault="00D86C08" w:rsidP="00D86C08">
      <w:pPr>
        <w:rPr>
          <w:rFonts w:ascii="Aptos" w:hAnsi="Aptos"/>
        </w:rPr>
      </w:pPr>
    </w:p>
    <w:tbl>
      <w:tblPr>
        <w:tblStyle w:val="Tabelraster"/>
        <w:tblW w:w="0" w:type="auto"/>
        <w:tblLook w:val="04A0" w:firstRow="1" w:lastRow="0" w:firstColumn="1" w:lastColumn="0" w:noHBand="0" w:noVBand="1"/>
      </w:tblPr>
      <w:tblGrid>
        <w:gridCol w:w="9062"/>
      </w:tblGrid>
      <w:tr w:rsidR="00D86C08" w:rsidRPr="00C4756F" w14:paraId="7DF04ED5" w14:textId="77777777" w:rsidTr="005C543C">
        <w:tc>
          <w:tcPr>
            <w:tcW w:w="9062" w:type="dxa"/>
          </w:tcPr>
          <w:p w14:paraId="67673886" w14:textId="77777777" w:rsidR="00D86C08" w:rsidRPr="00C4756F" w:rsidRDefault="00D86C08" w:rsidP="005C543C">
            <w:pPr>
              <w:rPr>
                <w:rFonts w:ascii="Aptos" w:hAnsi="Aptos"/>
                <w:b/>
                <w:bCs/>
              </w:rPr>
            </w:pPr>
            <w:r w:rsidRPr="00C4756F">
              <w:rPr>
                <w:rFonts w:ascii="Aptos" w:hAnsi="Aptos"/>
                <w:b/>
                <w:bCs/>
              </w:rPr>
              <w:t xml:space="preserve">Kanaal: </w:t>
            </w:r>
            <w:r w:rsidRPr="00C4756F">
              <w:rPr>
                <w:rFonts w:ascii="Aptos" w:hAnsi="Aptos"/>
              </w:rPr>
              <w:t>Facebook</w:t>
            </w:r>
          </w:p>
        </w:tc>
      </w:tr>
      <w:tr w:rsidR="00D86C08" w:rsidRPr="00C4756F" w14:paraId="354F23E6" w14:textId="77777777" w:rsidTr="005C543C">
        <w:tc>
          <w:tcPr>
            <w:tcW w:w="9062" w:type="dxa"/>
          </w:tcPr>
          <w:p w14:paraId="6A2BF171" w14:textId="77777777" w:rsidR="00C44178" w:rsidRPr="00D4713E" w:rsidRDefault="00C44178" w:rsidP="00C44178">
            <w:pPr>
              <w:rPr>
                <w:rFonts w:ascii="Aptos" w:hAnsi="Aptos"/>
                <w:b/>
                <w:bCs/>
              </w:rPr>
            </w:pPr>
            <w:r w:rsidRPr="00D4713E">
              <w:rPr>
                <w:rFonts w:ascii="Aptos" w:hAnsi="Aptos"/>
                <w:b/>
                <w:bCs/>
              </w:rPr>
              <w:t>Van de keuken naar technisch beheer: het verhaal van Pierre</w:t>
            </w:r>
            <w:r>
              <w:rPr>
                <w:rFonts w:ascii="Aptos" w:hAnsi="Aptos"/>
                <w:b/>
                <w:bCs/>
              </w:rPr>
              <w:t xml:space="preserve"> van Ewijk </w:t>
            </w:r>
            <w:r w:rsidRPr="00210A5D">
              <w:rPr>
                <w:rFonts w:ascii="Segoe UI Emoji" w:hAnsi="Segoe UI Emoji" w:cs="Segoe UI Emoji"/>
              </w:rPr>
              <w:t>👨</w:t>
            </w:r>
            <w:r w:rsidRPr="00210A5D">
              <w:rPr>
                <w:rFonts w:ascii="Aptos" w:hAnsi="Aptos"/>
              </w:rPr>
              <w:t>‍</w:t>
            </w:r>
            <w:r w:rsidRPr="00210A5D">
              <w:rPr>
                <w:rFonts w:ascii="Segoe UI Emoji" w:hAnsi="Segoe UI Emoji" w:cs="Segoe UI Emoji"/>
              </w:rPr>
              <w:t>🍳💡</w:t>
            </w:r>
          </w:p>
          <w:p w14:paraId="32DA7297" w14:textId="77777777" w:rsidR="00C44178" w:rsidRPr="001908BA" w:rsidRDefault="00C44178" w:rsidP="00C44178">
            <w:pPr>
              <w:rPr>
                <w:rFonts w:ascii="Aptos" w:hAnsi="Aptos"/>
              </w:rPr>
            </w:pPr>
          </w:p>
          <w:p w14:paraId="016ACBF9" w14:textId="2A30E342" w:rsidR="00C44178" w:rsidRDefault="00C44178" w:rsidP="00C44178">
            <w:pPr>
              <w:rPr>
                <w:rFonts w:ascii="Aptos" w:hAnsi="Aptos"/>
              </w:rPr>
            </w:pPr>
            <w:r w:rsidRPr="00210A5D">
              <w:rPr>
                <w:rFonts w:ascii="Aptos" w:hAnsi="Aptos"/>
              </w:rPr>
              <w:t>Sommige loopbanen lopen niet volgens plan, maar brengen je precies waar je moet zijn. Pierre van Ewijk, Projectleider bij STB in Houten, is daar een mooi voorbeeld van.</w:t>
            </w:r>
          </w:p>
          <w:p w14:paraId="791FBD03" w14:textId="77777777" w:rsidR="00C44178" w:rsidRPr="00210A5D" w:rsidRDefault="00C44178" w:rsidP="00C44178">
            <w:pPr>
              <w:rPr>
                <w:rFonts w:ascii="Aptos" w:hAnsi="Aptos"/>
              </w:rPr>
            </w:pPr>
          </w:p>
          <w:p w14:paraId="51A306B7" w14:textId="77777777" w:rsidR="00C44178" w:rsidRDefault="00C44178" w:rsidP="00C44178">
            <w:pPr>
              <w:rPr>
                <w:rFonts w:ascii="Aptos" w:hAnsi="Aptos"/>
              </w:rPr>
            </w:pPr>
            <w:r w:rsidRPr="00210A5D">
              <w:rPr>
                <w:rFonts w:ascii="Aptos" w:hAnsi="Aptos"/>
              </w:rPr>
              <w:t xml:space="preserve">Zijn carrière begon niet in de techniek, maar in de keuken. “Na het afronden van een koksopleiding ontdekte ik al snel dat het vak niet goed bij mij paste.” Op zoek naar iets anders sloeg hij letterlijk de krant open, zag een vacature en zette daarmee zijn eerste stap in de installatietechniek. </w:t>
            </w:r>
          </w:p>
          <w:p w14:paraId="76456BC6" w14:textId="77777777" w:rsidR="00C44178" w:rsidRPr="00210A5D" w:rsidRDefault="00C44178" w:rsidP="00C44178">
            <w:pPr>
              <w:rPr>
                <w:rFonts w:ascii="Aptos" w:hAnsi="Aptos"/>
              </w:rPr>
            </w:pPr>
          </w:p>
          <w:p w14:paraId="60448E34" w14:textId="77777777" w:rsidR="00C44178" w:rsidRPr="00883F04" w:rsidRDefault="00C44178" w:rsidP="00C44178">
            <w:pPr>
              <w:rPr>
                <w:rFonts w:ascii="Aptos" w:hAnsi="Aptos"/>
              </w:rPr>
            </w:pPr>
            <w:r w:rsidRPr="00210A5D">
              <w:rPr>
                <w:rFonts w:ascii="Aptos" w:hAnsi="Aptos"/>
              </w:rPr>
              <w:t>Als Leerlingmonteur begon hij in de woningbouw en utiliteit. In de jaren die volgden werkte hij voor verschillende installatiebedrijven en deed hij brede technische ervaring op. Toch begon het na vijftien jaar in de buitendienst te kriebelen.</w:t>
            </w:r>
            <w:r>
              <w:rPr>
                <w:rFonts w:ascii="Aptos" w:hAnsi="Aptos"/>
              </w:rPr>
              <w:t xml:space="preserve"> </w:t>
            </w:r>
            <w:r w:rsidRPr="00210A5D">
              <w:rPr>
                <w:rFonts w:ascii="Aptos" w:hAnsi="Aptos"/>
              </w:rPr>
              <w:t xml:space="preserve">“Ik krijg energie van dingen die beter kunnen. Of dat nu intern is of bij klanten. Ik vind het mooi om processen slimmer, efficiënter en toekomstbestendig te maken.” </w:t>
            </w:r>
          </w:p>
          <w:p w14:paraId="411043B9" w14:textId="77777777" w:rsidR="00C44178" w:rsidRPr="00210A5D" w:rsidRDefault="00C44178" w:rsidP="00C44178">
            <w:pPr>
              <w:rPr>
                <w:rFonts w:ascii="Aptos" w:hAnsi="Aptos"/>
              </w:rPr>
            </w:pPr>
          </w:p>
          <w:p w14:paraId="2802DA17" w14:textId="77777777" w:rsidR="00C44178" w:rsidRDefault="00C44178" w:rsidP="00C44178">
            <w:pPr>
              <w:rPr>
                <w:rFonts w:ascii="Aptos" w:hAnsi="Aptos"/>
              </w:rPr>
            </w:pPr>
            <w:r w:rsidRPr="00210A5D">
              <w:rPr>
                <w:rFonts w:ascii="Aptos" w:hAnsi="Aptos"/>
              </w:rPr>
              <w:t xml:space="preserve">Die ambitie bracht hem uiteindelijk naar functies als Planner, Servicecoördinator en Vestigingsleider. Twee maanden geleden kwam hij in contact met STB. “Er moest echt iets worden opgebouwd. Teams verder ontwikkelen, processen verbeteren en samen een sterke vestiging neerzetten. Dat sprak me direct aan.” </w:t>
            </w:r>
          </w:p>
          <w:p w14:paraId="10755B95" w14:textId="77777777" w:rsidR="00C44178" w:rsidRPr="00210A5D" w:rsidRDefault="00C44178" w:rsidP="00C44178">
            <w:pPr>
              <w:rPr>
                <w:rFonts w:ascii="Aptos" w:hAnsi="Aptos"/>
              </w:rPr>
            </w:pPr>
          </w:p>
          <w:p w14:paraId="01471197" w14:textId="77777777" w:rsidR="00C44178" w:rsidRDefault="00C44178" w:rsidP="00C44178">
            <w:pPr>
              <w:rPr>
                <w:rFonts w:ascii="Aptos" w:hAnsi="Aptos"/>
              </w:rPr>
            </w:pPr>
            <w:r w:rsidRPr="00210A5D">
              <w:rPr>
                <w:rFonts w:ascii="Aptos" w:hAnsi="Aptos"/>
              </w:rPr>
              <w:t>Inmiddels heeft hij zijn proeftijd succesvol afgerond en kijkt hij met een goed gevoel terug op zijn eerste maanden.</w:t>
            </w:r>
            <w:r>
              <w:rPr>
                <w:rFonts w:ascii="Aptos" w:hAnsi="Aptos"/>
              </w:rPr>
              <w:t xml:space="preserve"> </w:t>
            </w:r>
            <w:r w:rsidRPr="00210A5D">
              <w:rPr>
                <w:rFonts w:ascii="Aptos" w:hAnsi="Aptos"/>
              </w:rPr>
              <w:t>“Het voelde alsof ik in een warm bad terechtkwam. Ik werd goed ontvangen en als ik ergens tegenaan liep, was er altijd wel iemand die me wilde helpen.”</w:t>
            </w:r>
          </w:p>
          <w:p w14:paraId="1E7A72A6" w14:textId="77777777" w:rsidR="00C44178" w:rsidRPr="00210A5D" w:rsidRDefault="00C44178" w:rsidP="00C44178">
            <w:pPr>
              <w:rPr>
                <w:rFonts w:ascii="Aptos" w:hAnsi="Aptos"/>
              </w:rPr>
            </w:pPr>
          </w:p>
          <w:p w14:paraId="5A8D04E6" w14:textId="77777777" w:rsidR="00C44178" w:rsidRDefault="00C44178" w:rsidP="00C44178">
            <w:pPr>
              <w:rPr>
                <w:rFonts w:ascii="Aptos" w:hAnsi="Aptos"/>
              </w:rPr>
            </w:pPr>
            <w:r w:rsidRPr="00210A5D">
              <w:rPr>
                <w:rFonts w:ascii="Aptos" w:hAnsi="Aptos"/>
              </w:rPr>
              <w:t>Als Projectleider houdt Pierre zich tegenwoordig vooral bezig met servicecontracten voor uiteenlopende klanten, van vastgoedbeheerders en hotels tot kantoorlocaties, winkelcentra en parkeergarages. Geen dag is hetzelfde en juist die afwisseling maakt het werk voor hem interessant.</w:t>
            </w:r>
            <w:r>
              <w:rPr>
                <w:rFonts w:ascii="Aptos" w:hAnsi="Aptos"/>
              </w:rPr>
              <w:t xml:space="preserve"> </w:t>
            </w:r>
            <w:r w:rsidRPr="00210A5D">
              <w:rPr>
                <w:rFonts w:ascii="Aptos" w:hAnsi="Aptos"/>
              </w:rPr>
              <w:t xml:space="preserve">“Iedereen is gemotiveerd om klanten zo goed mogelijk te helpen. Er wordt meegedacht in oplossingen en er is veel ruimte om initiatief te nemen.” </w:t>
            </w:r>
          </w:p>
          <w:p w14:paraId="6F01D28B" w14:textId="77777777" w:rsidR="00C44178" w:rsidRPr="00210A5D" w:rsidRDefault="00C44178" w:rsidP="00C44178">
            <w:pPr>
              <w:rPr>
                <w:rFonts w:ascii="Aptos" w:hAnsi="Aptos"/>
              </w:rPr>
            </w:pPr>
          </w:p>
          <w:p w14:paraId="77013020" w14:textId="14D428E0" w:rsidR="00D86C08" w:rsidRPr="00C4756F" w:rsidRDefault="00C44178" w:rsidP="005C543C">
            <w:pPr>
              <w:rPr>
                <w:rFonts w:ascii="Aptos" w:hAnsi="Aptos"/>
              </w:rPr>
            </w:pPr>
            <w:r w:rsidRPr="00C44178">
              <w:rPr>
                <w:rFonts w:ascii="Segoe UI Emoji" w:hAnsi="Segoe UI Emoji" w:cs="Segoe UI Emoji"/>
              </w:rPr>
              <w:t>🤝</w:t>
            </w:r>
            <w:r>
              <w:rPr>
                <w:rFonts w:ascii="Segoe UI Emoji" w:hAnsi="Segoe UI Emoji" w:cs="Segoe UI Emoji"/>
              </w:rPr>
              <w:t xml:space="preserve"> </w:t>
            </w:r>
            <w:r w:rsidRPr="00210A5D">
              <w:rPr>
                <w:rFonts w:ascii="Aptos" w:hAnsi="Aptos"/>
              </w:rPr>
              <w:t>“Als je houdt van uitdaging, veel afwisseling en de kans om echt mee te bouwen aan een organisatie, dan zit je bij STB op je plek.” Precies die mentaliteit maakt hem een waardevolle kracht binnen STB.</w:t>
            </w:r>
          </w:p>
          <w:p w14:paraId="03A03CF5" w14:textId="77777777" w:rsidR="00D86C08" w:rsidRPr="00C4756F" w:rsidRDefault="00D86C08" w:rsidP="005C543C">
            <w:pPr>
              <w:rPr>
                <w:rFonts w:ascii="Aptos" w:hAnsi="Aptos"/>
              </w:rPr>
            </w:pPr>
          </w:p>
        </w:tc>
      </w:tr>
    </w:tbl>
    <w:p w14:paraId="3820FE6E" w14:textId="77777777" w:rsidR="00D86C08" w:rsidRPr="00C4756F" w:rsidRDefault="00D86C08" w:rsidP="00D86C08">
      <w:pPr>
        <w:rPr>
          <w:rFonts w:ascii="Aptos" w:hAnsi="Aptos"/>
        </w:rPr>
      </w:pPr>
    </w:p>
    <w:tbl>
      <w:tblPr>
        <w:tblStyle w:val="Tabelraster"/>
        <w:tblW w:w="0" w:type="auto"/>
        <w:tblLook w:val="04A0" w:firstRow="1" w:lastRow="0" w:firstColumn="1" w:lastColumn="0" w:noHBand="0" w:noVBand="1"/>
      </w:tblPr>
      <w:tblGrid>
        <w:gridCol w:w="9062"/>
      </w:tblGrid>
      <w:tr w:rsidR="00D86C08" w:rsidRPr="00C4756F" w14:paraId="3CBCB1B8" w14:textId="77777777" w:rsidTr="005C543C">
        <w:tc>
          <w:tcPr>
            <w:tcW w:w="9062" w:type="dxa"/>
          </w:tcPr>
          <w:p w14:paraId="64CD8D90" w14:textId="77777777" w:rsidR="00D86C08" w:rsidRPr="00C4756F" w:rsidRDefault="00D86C08" w:rsidP="005C543C">
            <w:pPr>
              <w:rPr>
                <w:rFonts w:ascii="Aptos" w:hAnsi="Aptos"/>
                <w:b/>
                <w:bCs/>
              </w:rPr>
            </w:pPr>
            <w:r w:rsidRPr="00C4756F">
              <w:rPr>
                <w:rFonts w:ascii="Aptos" w:hAnsi="Aptos"/>
                <w:b/>
                <w:bCs/>
              </w:rPr>
              <w:t xml:space="preserve">Kanaal: </w:t>
            </w:r>
            <w:r w:rsidRPr="00C4756F">
              <w:rPr>
                <w:rFonts w:ascii="Aptos" w:hAnsi="Aptos"/>
              </w:rPr>
              <w:t>Instagram</w:t>
            </w:r>
          </w:p>
        </w:tc>
      </w:tr>
      <w:tr w:rsidR="00D86C08" w:rsidRPr="00C4756F" w14:paraId="069848ED" w14:textId="77777777" w:rsidTr="005C543C">
        <w:tc>
          <w:tcPr>
            <w:tcW w:w="9062" w:type="dxa"/>
          </w:tcPr>
          <w:p w14:paraId="45CF9DBA" w14:textId="77777777" w:rsidR="00293D82" w:rsidRPr="00D4713E" w:rsidRDefault="00293D82" w:rsidP="00293D82">
            <w:pPr>
              <w:rPr>
                <w:rFonts w:ascii="Aptos" w:hAnsi="Aptos"/>
                <w:b/>
                <w:bCs/>
              </w:rPr>
            </w:pPr>
            <w:r w:rsidRPr="00D4713E">
              <w:rPr>
                <w:rFonts w:ascii="Aptos" w:hAnsi="Aptos"/>
                <w:b/>
                <w:bCs/>
              </w:rPr>
              <w:t>Van de keuken naar technisch beheer: het verhaal van Pierre</w:t>
            </w:r>
            <w:r>
              <w:rPr>
                <w:rFonts w:ascii="Aptos" w:hAnsi="Aptos"/>
                <w:b/>
                <w:bCs/>
              </w:rPr>
              <w:t xml:space="preserve"> van Ewijk </w:t>
            </w:r>
            <w:r w:rsidRPr="00210A5D">
              <w:rPr>
                <w:rFonts w:ascii="Segoe UI Emoji" w:hAnsi="Segoe UI Emoji" w:cs="Segoe UI Emoji"/>
              </w:rPr>
              <w:t>👨</w:t>
            </w:r>
            <w:r w:rsidRPr="00210A5D">
              <w:rPr>
                <w:rFonts w:ascii="Aptos" w:hAnsi="Aptos"/>
              </w:rPr>
              <w:t>‍</w:t>
            </w:r>
            <w:r w:rsidRPr="00210A5D">
              <w:rPr>
                <w:rFonts w:ascii="Segoe UI Emoji" w:hAnsi="Segoe UI Emoji" w:cs="Segoe UI Emoji"/>
              </w:rPr>
              <w:t>🍳💡</w:t>
            </w:r>
          </w:p>
          <w:p w14:paraId="48E2BE70" w14:textId="77777777" w:rsidR="00293D82" w:rsidRPr="001908BA" w:rsidRDefault="00293D82" w:rsidP="00293D82">
            <w:pPr>
              <w:rPr>
                <w:rFonts w:ascii="Aptos" w:hAnsi="Aptos"/>
              </w:rPr>
            </w:pPr>
          </w:p>
          <w:p w14:paraId="3DB0AEAC" w14:textId="3D0BE541" w:rsidR="00293D82" w:rsidRDefault="00293D82" w:rsidP="00293D82">
            <w:pPr>
              <w:rPr>
                <w:rFonts w:ascii="Aptos" w:hAnsi="Aptos"/>
              </w:rPr>
            </w:pPr>
            <w:r w:rsidRPr="00210A5D">
              <w:rPr>
                <w:rFonts w:ascii="Aptos" w:hAnsi="Aptos"/>
              </w:rPr>
              <w:t>Sommige loopbanen lopen niet volgens plan, maar brengen je precies waar je moet zijn. Pierre</w:t>
            </w:r>
            <w:r>
              <w:rPr>
                <w:rFonts w:ascii="Aptos" w:hAnsi="Aptos"/>
              </w:rPr>
              <w:t xml:space="preserve"> </w:t>
            </w:r>
            <w:r w:rsidRPr="00210A5D">
              <w:rPr>
                <w:rFonts w:ascii="Aptos" w:hAnsi="Aptos"/>
              </w:rPr>
              <w:t>is daar een mooi voorbeeld van.</w:t>
            </w:r>
          </w:p>
          <w:p w14:paraId="033CE815" w14:textId="77777777" w:rsidR="00D86C08" w:rsidRPr="00C4756F" w:rsidRDefault="00D86C08" w:rsidP="005C543C">
            <w:pPr>
              <w:rPr>
                <w:rFonts w:ascii="Aptos" w:hAnsi="Aptos"/>
              </w:rPr>
            </w:pPr>
          </w:p>
          <w:p w14:paraId="197C1EDA" w14:textId="277DE73A" w:rsidR="00293D82" w:rsidRDefault="00293D82" w:rsidP="00293D82">
            <w:pPr>
              <w:rPr>
                <w:rFonts w:ascii="Aptos" w:hAnsi="Aptos"/>
              </w:rPr>
            </w:pPr>
            <w:r w:rsidRPr="00293D82">
              <w:rPr>
                <w:rFonts w:ascii="Aptos" w:hAnsi="Aptos"/>
              </w:rPr>
              <w:t xml:space="preserve">De carrière van Pierre begon als kok, </w:t>
            </w:r>
            <w:r>
              <w:rPr>
                <w:rFonts w:ascii="Aptos" w:hAnsi="Aptos"/>
              </w:rPr>
              <w:t>“</w:t>
            </w:r>
            <w:r w:rsidRPr="00293D82">
              <w:rPr>
                <w:rFonts w:ascii="Aptos" w:hAnsi="Aptos"/>
              </w:rPr>
              <w:t xml:space="preserve">via een vacature in de krant ontdekte </w:t>
            </w:r>
            <w:r>
              <w:rPr>
                <w:rFonts w:ascii="Aptos" w:hAnsi="Aptos"/>
              </w:rPr>
              <w:t>ik</w:t>
            </w:r>
            <w:r w:rsidRPr="00293D82">
              <w:rPr>
                <w:rFonts w:ascii="Aptos" w:hAnsi="Aptos"/>
              </w:rPr>
              <w:t xml:space="preserve"> de installatietechniek</w:t>
            </w:r>
            <w:r>
              <w:rPr>
                <w:rFonts w:ascii="Aptos" w:hAnsi="Aptos"/>
              </w:rPr>
              <w:t>”</w:t>
            </w:r>
            <w:r w:rsidRPr="00293D82">
              <w:rPr>
                <w:rFonts w:ascii="Aptos" w:hAnsi="Aptos"/>
              </w:rPr>
              <w:t>. Inmiddels werkt hij als Projectleider bij STB Totaal Installaties in Houten.</w:t>
            </w:r>
          </w:p>
          <w:p w14:paraId="16F33246" w14:textId="77777777" w:rsidR="00293D82" w:rsidRPr="00293D82" w:rsidRDefault="00293D82" w:rsidP="00293D82">
            <w:pPr>
              <w:rPr>
                <w:rFonts w:ascii="Aptos" w:hAnsi="Aptos"/>
              </w:rPr>
            </w:pPr>
          </w:p>
          <w:p w14:paraId="49B84EA3" w14:textId="3FEB5860" w:rsidR="00293D82" w:rsidRDefault="00293D82" w:rsidP="00293D82">
            <w:pPr>
              <w:rPr>
                <w:rFonts w:ascii="Aptos" w:hAnsi="Aptos"/>
              </w:rPr>
            </w:pPr>
            <w:r w:rsidRPr="00293D82">
              <w:rPr>
                <w:rFonts w:ascii="Aptos" w:hAnsi="Aptos"/>
              </w:rPr>
              <w:t xml:space="preserve">Na jaren in de buitendienst groeide hij door naar functies als Planner, Servicecoördinator en Vestigingsleider. Bij STB vond hij precies wat hij zocht: de kans om mee te bouwen aan een organisatie, processen te verbeteren en teams verder te ontwikkelen. </w:t>
            </w:r>
          </w:p>
          <w:p w14:paraId="1719BDA1" w14:textId="77777777" w:rsidR="00293D82" w:rsidRPr="00293D82" w:rsidRDefault="00293D82" w:rsidP="00293D82">
            <w:pPr>
              <w:rPr>
                <w:rFonts w:ascii="Aptos" w:hAnsi="Aptos"/>
              </w:rPr>
            </w:pPr>
          </w:p>
          <w:p w14:paraId="3EAD9AF5" w14:textId="77777777" w:rsidR="00293D82" w:rsidRDefault="00293D82" w:rsidP="00293D82">
            <w:pPr>
              <w:rPr>
                <w:rFonts w:ascii="Aptos" w:hAnsi="Aptos"/>
              </w:rPr>
            </w:pPr>
            <w:r w:rsidRPr="00293D82">
              <w:rPr>
                <w:rFonts w:ascii="Aptos" w:hAnsi="Aptos"/>
              </w:rPr>
              <w:t>"Het voelde alsof ik in een warm bad terechtkwam. Iedereen helpt elkaar en er is veel ruimte om initiatief te nemen."</w:t>
            </w:r>
          </w:p>
          <w:p w14:paraId="084A04C4" w14:textId="77777777" w:rsidR="00293D82" w:rsidRDefault="00293D82" w:rsidP="00293D82">
            <w:pPr>
              <w:rPr>
                <w:rFonts w:ascii="Aptos" w:hAnsi="Aptos"/>
              </w:rPr>
            </w:pPr>
          </w:p>
          <w:p w14:paraId="1B2451CE" w14:textId="77777777" w:rsidR="00293D82" w:rsidRPr="00210A5D" w:rsidRDefault="00293D82" w:rsidP="00293D82">
            <w:pPr>
              <w:rPr>
                <w:rFonts w:ascii="Aptos" w:hAnsi="Aptos"/>
              </w:rPr>
            </w:pPr>
            <w:proofErr w:type="gramStart"/>
            <w:r w:rsidRPr="00C44178">
              <w:rPr>
                <w:rFonts w:ascii="Segoe UI Emoji" w:hAnsi="Segoe UI Emoji" w:cs="Segoe UI Emoji"/>
              </w:rPr>
              <w:lastRenderedPageBreak/>
              <w:t>🤝</w:t>
            </w:r>
            <w:r w:rsidRPr="00210A5D">
              <w:rPr>
                <w:rFonts w:ascii="Aptos" w:hAnsi="Aptos"/>
              </w:rPr>
              <w:t>“</w:t>
            </w:r>
            <w:proofErr w:type="gramEnd"/>
            <w:r w:rsidRPr="00210A5D">
              <w:rPr>
                <w:rFonts w:ascii="Aptos" w:hAnsi="Aptos"/>
              </w:rPr>
              <w:t>Als je houdt van uitdaging, veel afwisseling en de kans om echt mee te bouwen aan een organisatie, dan zit je bij STB op je plek.” Precies die mentaliteit maakt hem een waardevolle kracht binnen STB.</w:t>
            </w:r>
          </w:p>
          <w:p w14:paraId="5B62FD96" w14:textId="77777777" w:rsidR="00293D82" w:rsidRDefault="00293D82" w:rsidP="00293D82">
            <w:pPr>
              <w:rPr>
                <w:rFonts w:ascii="Aptos" w:hAnsi="Aptos"/>
              </w:rPr>
            </w:pPr>
          </w:p>
          <w:p w14:paraId="52A023F3" w14:textId="16E6A01E" w:rsidR="00D86C08" w:rsidRPr="00C4756F" w:rsidRDefault="00293D82" w:rsidP="005C543C">
            <w:pPr>
              <w:rPr>
                <w:rFonts w:ascii="Aptos" w:hAnsi="Aptos"/>
              </w:rPr>
            </w:pPr>
            <w:r>
              <w:rPr>
                <w:rFonts w:ascii="Aptos" w:hAnsi="Aptos"/>
              </w:rPr>
              <w:t>#projectleider #hetverhaalvan #technischbeheer #ontwikkeling #houten</w:t>
            </w:r>
          </w:p>
          <w:p w14:paraId="64901591" w14:textId="77777777" w:rsidR="00D86C08" w:rsidRPr="00C4756F" w:rsidRDefault="00D86C08" w:rsidP="005C543C">
            <w:pPr>
              <w:rPr>
                <w:rFonts w:ascii="Aptos" w:hAnsi="Aptos"/>
              </w:rPr>
            </w:pPr>
          </w:p>
        </w:tc>
      </w:tr>
    </w:tbl>
    <w:p w14:paraId="1B325922" w14:textId="77777777" w:rsidR="00A90613" w:rsidRPr="0011224F" w:rsidRDefault="00A90613" w:rsidP="00611F41">
      <w:pPr>
        <w:rPr>
          <w:rFonts w:ascii="Aptos" w:hAnsi="Aptos"/>
        </w:rPr>
      </w:pPr>
    </w:p>
    <w:p w14:paraId="75922731" w14:textId="77777777" w:rsidR="006C6838" w:rsidRPr="0011224F" w:rsidRDefault="006C6838" w:rsidP="00611F41">
      <w:pPr>
        <w:rPr>
          <w:rFonts w:ascii="Aptos" w:hAnsi="Aptos"/>
        </w:rPr>
      </w:pPr>
    </w:p>
    <w:p w14:paraId="02F68BB3" w14:textId="77777777" w:rsidR="00A90613" w:rsidRDefault="00A90613" w:rsidP="00611F41">
      <w:pPr>
        <w:rPr>
          <w:rFonts w:ascii="Aptos" w:hAnsi="Aptos"/>
          <w:b/>
          <w:bCs/>
        </w:rPr>
      </w:pPr>
      <w:r w:rsidRPr="0011224F">
        <w:rPr>
          <w:rFonts w:ascii="Aptos" w:hAnsi="Aptos"/>
          <w:b/>
          <w:bCs/>
        </w:rPr>
        <w:t xml:space="preserve">Media: </w:t>
      </w:r>
    </w:p>
    <w:p w14:paraId="475A001C" w14:textId="6220C34E" w:rsidR="008129B6" w:rsidRPr="008129B6" w:rsidRDefault="005E3DB4" w:rsidP="00611F41">
      <w:pPr>
        <w:rPr>
          <w:rFonts w:ascii="Aptos" w:hAnsi="Aptos"/>
          <w:i/>
          <w:iCs/>
        </w:rPr>
      </w:pPr>
      <w:r>
        <w:rPr>
          <w:rFonts w:ascii="Aptos" w:hAnsi="Aptos"/>
          <w:i/>
          <w:iCs/>
          <w:noProof/>
        </w:rPr>
        <w:drawing>
          <wp:inline distT="0" distB="0" distL="0" distR="0" wp14:anchorId="1DF184FE" wp14:editId="04EFE1D2">
            <wp:extent cx="5760720" cy="3695700"/>
            <wp:effectExtent l="0" t="0" r="0" b="0"/>
            <wp:docPr id="192671313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13137" name="Afbeelding 19267131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695700"/>
                    </a:xfrm>
                    <a:prstGeom prst="rect">
                      <a:avLst/>
                    </a:prstGeom>
                  </pic:spPr>
                </pic:pic>
              </a:graphicData>
            </a:graphic>
          </wp:inline>
        </w:drawing>
      </w:r>
    </w:p>
    <w:sectPr w:rsidR="008129B6" w:rsidRPr="008129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eb">
    <w:altName w:val="Calibri"/>
    <w:panose1 w:val="000005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DB4"/>
    <w:rsid w:val="0002028E"/>
    <w:rsid w:val="0011224F"/>
    <w:rsid w:val="0011345B"/>
    <w:rsid w:val="001908BA"/>
    <w:rsid w:val="001963BB"/>
    <w:rsid w:val="001C19A3"/>
    <w:rsid w:val="00210A5D"/>
    <w:rsid w:val="00280E7A"/>
    <w:rsid w:val="00293D82"/>
    <w:rsid w:val="002966E3"/>
    <w:rsid w:val="002A7B86"/>
    <w:rsid w:val="002E1F3F"/>
    <w:rsid w:val="0032292A"/>
    <w:rsid w:val="00332A7C"/>
    <w:rsid w:val="003452CC"/>
    <w:rsid w:val="0038791C"/>
    <w:rsid w:val="003F23B8"/>
    <w:rsid w:val="004228D3"/>
    <w:rsid w:val="0042694F"/>
    <w:rsid w:val="004666EA"/>
    <w:rsid w:val="00470CED"/>
    <w:rsid w:val="004A67D5"/>
    <w:rsid w:val="005E3DB4"/>
    <w:rsid w:val="00611F41"/>
    <w:rsid w:val="006C6838"/>
    <w:rsid w:val="006E59E9"/>
    <w:rsid w:val="00765D7D"/>
    <w:rsid w:val="00805864"/>
    <w:rsid w:val="008129B6"/>
    <w:rsid w:val="00847405"/>
    <w:rsid w:val="00883F04"/>
    <w:rsid w:val="00A90613"/>
    <w:rsid w:val="00A9182D"/>
    <w:rsid w:val="00B81ABF"/>
    <w:rsid w:val="00BC246A"/>
    <w:rsid w:val="00BE7F10"/>
    <w:rsid w:val="00C44178"/>
    <w:rsid w:val="00D4713E"/>
    <w:rsid w:val="00D86C08"/>
    <w:rsid w:val="00E278F2"/>
    <w:rsid w:val="00E50A61"/>
    <w:rsid w:val="00E67752"/>
    <w:rsid w:val="00E916A5"/>
    <w:rsid w:val="00F33AB3"/>
    <w:rsid w:val="00F82B13"/>
    <w:rsid w:val="00FE002E"/>
    <w:rsid w:val="00FE6A3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1DF6"/>
  <w15:chartTrackingRefBased/>
  <w15:docId w15:val="{B047914D-0CA0-416C-A104-7262E8DF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90613"/>
    <w:rPr>
      <w:rFonts w:ascii="Titillium Web" w:hAnsi="Titillium Web"/>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611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BC246A"/>
    <w:pPr>
      <w:ind w:left="720"/>
      <w:contextualSpacing/>
    </w:pPr>
    <w:rPr>
      <w:rFonts w:asciiTheme="minorHAnsi" w:hAnsiTheme="minorHAnsi"/>
    </w:rPr>
  </w:style>
  <w:style w:type="character" w:styleId="Hyperlink">
    <w:name w:val="Hyperlink"/>
    <w:basedOn w:val="Standaardalinea-lettertype"/>
    <w:uiPriority w:val="99"/>
    <w:unhideWhenUsed/>
    <w:rsid w:val="00BC246A"/>
    <w:rPr>
      <w:color w:val="0000FF"/>
      <w:u w:val="single"/>
    </w:rPr>
  </w:style>
  <w:style w:type="character" w:styleId="Onopgelostemelding">
    <w:name w:val="Unresolved Mention"/>
    <w:basedOn w:val="Standaardalinea-lettertype"/>
    <w:uiPriority w:val="99"/>
    <w:semiHidden/>
    <w:unhideWhenUsed/>
    <w:rsid w:val="002E1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nsen\Technische%20Verenigde%20Bedrijven\Marketing-STB%20-%20Documenten\Social%20Media\OPZET_teksten%20social%20media_het%20verhaal%20van%20(format).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1CA1E27A32B843926BD837874BFC08" ma:contentTypeVersion="14" ma:contentTypeDescription="Een nieuw document maken." ma:contentTypeScope="" ma:versionID="6b993135b317fc2aae26b56a5c50fa87">
  <xsd:schema xmlns:xsd="http://www.w3.org/2001/XMLSchema" xmlns:xs="http://www.w3.org/2001/XMLSchema" xmlns:p="http://schemas.microsoft.com/office/2006/metadata/properties" xmlns:ns2="072378c0-2ddd-4712-867a-c5ac7fc95697" xmlns:ns3="d99d6c91-bb82-4476-82d6-ef6629a148cd" targetNamespace="http://schemas.microsoft.com/office/2006/metadata/properties" ma:root="true" ma:fieldsID="edc8f457ef7e079cb8958169ec5f7e1a" ns2:_="" ns3:_="">
    <xsd:import namespace="072378c0-2ddd-4712-867a-c5ac7fc95697"/>
    <xsd:import namespace="d99d6c91-bb82-4476-82d6-ef6629a148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2378c0-2ddd-4712-867a-c5ac7fc956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d2dc3056-2474-4637-9b29-f2e287db466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9d6c91-bb82-4476-82d6-ef6629a148c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c48fb64-27e9-4422-b132-514b6ec91fe8}" ma:internalName="TaxCatchAll" ma:showField="CatchAllData" ma:web="d99d6c91-bb82-4476-82d6-ef6629a14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2378c0-2ddd-4712-867a-c5ac7fc95697">
      <Terms xmlns="http://schemas.microsoft.com/office/infopath/2007/PartnerControls"/>
    </lcf76f155ced4ddcb4097134ff3c332f>
    <TaxCatchAll xmlns="d99d6c91-bb82-4476-82d6-ef6629a148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DF7973-0BA0-4384-A1BB-9C19340E2F05}"/>
</file>

<file path=customXml/itemProps2.xml><?xml version="1.0" encoding="utf-8"?>
<ds:datastoreItem xmlns:ds="http://schemas.openxmlformats.org/officeDocument/2006/customXml" ds:itemID="{35564468-B543-472C-836C-FC749CEF005F}">
  <ds:schemaRefs>
    <ds:schemaRef ds:uri="http://schemas.microsoft.com/office/2006/metadata/properties"/>
    <ds:schemaRef ds:uri="http://schemas.microsoft.com/office/infopath/2007/PartnerControls"/>
    <ds:schemaRef ds:uri="86352b4a-24a8-4bd9-b56c-f81b47b28677"/>
  </ds:schemaRefs>
</ds:datastoreItem>
</file>

<file path=customXml/itemProps3.xml><?xml version="1.0" encoding="utf-8"?>
<ds:datastoreItem xmlns:ds="http://schemas.openxmlformats.org/officeDocument/2006/customXml" ds:itemID="{6DF122EA-3520-4061-97B0-D75B64435A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OPZET_teksten social media_het verhaal van (format)</Template>
  <TotalTime>97</TotalTime>
  <Pages>3</Pages>
  <Words>821</Words>
  <Characters>4830</Characters>
  <Application>Microsoft Office Word</Application>
  <DocSecurity>0</DocSecurity>
  <Lines>150</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Jansen</dc:creator>
  <cp:keywords/>
  <dc:description/>
  <cp:lastModifiedBy>Sydney Jansen</cp:lastModifiedBy>
  <cp:revision>11</cp:revision>
  <dcterms:created xsi:type="dcterms:W3CDTF">2026-07-07T12:06:00Z</dcterms:created>
  <dcterms:modified xsi:type="dcterms:W3CDTF">2026-07-08T13:41:00Z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0x010100B11CA1E27A32B843926BD837874BFC08</vt:lpwstr>
  </property>
  <property fmtid="{D5CDD505-2E9C-101B-9397-08002B2CF9AE}" pid="3" name="MediaServiceImageTags">
    <vt:lpwstr/>
  </property>
</Properties>
</file>